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2D7F2B44" w:rsidR="00FA6777" w:rsidRPr="00E30BDD" w:rsidRDefault="00FF68BB"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BE784C">
        <w:rPr>
          <w:rFonts w:ascii="Times New Roman" w:hAnsi="Times New Roman" w:cs="Times New Roman"/>
          <w:bCs/>
          <w:iCs/>
          <w:noProof/>
        </w:rPr>
        <w:t>December 27, 2024</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5394A97F" w14:textId="126BEE80" w:rsidR="0069111D" w:rsidRDefault="0069111D" w:rsidP="0069111D">
      <w:pPr>
        <w:tabs>
          <w:tab w:val="left" w:pos="540"/>
        </w:tabs>
        <w:ind w:left="540"/>
        <w:rPr>
          <w:rFonts w:ascii="Times New Roman" w:hAnsi="Times New Roman" w:cs="Times New Roman"/>
          <w:b/>
          <w:i/>
          <w:u w:val="single"/>
        </w:rPr>
      </w:pPr>
      <w:r w:rsidRPr="00CA3097">
        <w:rPr>
          <w:rFonts w:ascii="Times New Roman" w:hAnsi="Times New Roman" w:cs="Times New Roman"/>
          <w:b/>
          <w:i/>
          <w:u w:val="single"/>
        </w:rPr>
        <w:t>Sent Via</w:t>
      </w:r>
      <w:r w:rsidR="00FD5BD6">
        <w:rPr>
          <w:rFonts w:ascii="Times New Roman" w:hAnsi="Times New Roman" w:cs="Times New Roman"/>
          <w:b/>
          <w:i/>
          <w:u w:val="single"/>
        </w:rPr>
        <w:t xml:space="preserve"> Email:</w:t>
      </w:r>
      <w:r w:rsidRPr="00CA3097">
        <w:rPr>
          <w:rFonts w:ascii="Times New Roman" w:hAnsi="Times New Roman" w:cs="Times New Roman"/>
          <w:b/>
          <w:i/>
          <w:u w:val="single"/>
        </w:rPr>
        <w:t xml:space="preserve"> </w:t>
      </w:r>
      <w:r w:rsidR="001F4266" w:rsidRPr="00BE784C">
        <w:rPr>
          <w:rFonts w:ascii="Times New Roman" w:hAnsi="Times New Roman" w:cs="Times New Roman"/>
          <w:b/>
          <w:i/>
          <w:highlight w:val="yellow"/>
          <w:u w:val="single"/>
        </w:rPr>
        <w:t>VIA_TYPE</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51048A9C" w14:textId="423C0ECE" w:rsidR="00FB7416" w:rsidRPr="00BC5F70" w:rsidRDefault="001F4266" w:rsidP="00FB7416">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INSURANCE_NAME</w:t>
      </w:r>
      <w:r w:rsidR="00E85E51" w:rsidRPr="00BC5F70">
        <w:rPr>
          <w:rFonts w:ascii="Times New Roman" w:hAnsi="Times New Roman" w:cs="Times New Roman"/>
          <w:bCs/>
          <w:iCs/>
          <w:highlight w:val="yellow"/>
        </w:rPr>
        <w:t xml:space="preserve"> </w:t>
      </w:r>
    </w:p>
    <w:p w14:paraId="4BDC274E" w14:textId="49C44B2F" w:rsidR="00FB7416"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sidR="00677D61">
        <w:rPr>
          <w:rFonts w:ascii="Times New Roman" w:hAnsi="Times New Roman" w:cs="Times New Roman"/>
          <w:bCs/>
          <w:iCs/>
          <w:highlight w:val="yellow"/>
        </w:rPr>
        <w:t>CLAIM_RESPONSIBLE_RECEIVER</w:t>
      </w:r>
    </w:p>
    <w:p w14:paraId="568B07C2" w14:textId="77777777" w:rsidR="00E85E51" w:rsidRPr="001F4266" w:rsidRDefault="00FB7416" w:rsidP="00FB7416">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4609CF" w:rsidRDefault="00FA6777" w:rsidP="00FA6777">
      <w:pPr>
        <w:tabs>
          <w:tab w:val="left" w:pos="540"/>
        </w:tabs>
        <w:ind w:left="540"/>
        <w:rPr>
          <w:rFonts w:ascii="Times New Roman" w:hAnsi="Times New Roman" w:cs="Times New Roman"/>
          <w:bCs/>
        </w:rPr>
      </w:pPr>
    </w:p>
    <w:p w14:paraId="18151F05" w14:textId="6BAB9BF3" w:rsidR="00FB2575" w:rsidRPr="00FB2575" w:rsidRDefault="00FA6777" w:rsidP="00B00F25">
      <w:pPr>
        <w:tabs>
          <w:tab w:val="left" w:pos="540"/>
        </w:tabs>
        <w:ind w:left="2160" w:hanging="162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TIME SENSITIVE</w:t>
      </w:r>
      <w:r w:rsidR="00B00F25">
        <w:rPr>
          <w:rFonts w:ascii="Times New Roman" w:hAnsi="Times New Roman" w:cs="Times New Roman"/>
          <w:b/>
          <w:u w:val="single"/>
        </w:rPr>
        <w:t xml:space="preserve"> </w:t>
      </w:r>
      <w:r w:rsidR="00FB2575" w:rsidRPr="00FB2575">
        <w:rPr>
          <w:rFonts w:ascii="Times New Roman" w:hAnsi="Times New Roman" w:cs="Times New Roman"/>
          <w:b/>
          <w:u w:val="single"/>
        </w:rPr>
        <w:t xml:space="preserve">POLICY LIMIT SETTLEMENT DEMAND OFFER; EXPIRES AT 5:00 P.M. </w:t>
      </w:r>
      <w:r w:rsidR="00FB2575" w:rsidRPr="00BC5F70">
        <w:rPr>
          <w:rFonts w:ascii="Times New Roman" w:hAnsi="Times New Roman" w:cs="Times New Roman"/>
          <w:b/>
          <w:highlight w:val="yellow"/>
          <w:u w:val="single"/>
        </w:rPr>
        <w:t xml:space="preserve">ON </w:t>
      </w:r>
      <w:r w:rsidR="006A7C58">
        <w:rPr>
          <w:rFonts w:ascii="Times New Roman" w:hAnsi="Times New Roman" w:cs="Times New Roman"/>
          <w:b/>
          <w:highlight w:val="yellow"/>
          <w:u w:val="single"/>
        </w:rPr>
        <w:t>SETTLEMENT_EXP_DATE</w:t>
      </w:r>
    </w:p>
    <w:p w14:paraId="73432B5B" w14:textId="02D6C46B"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907DD5">
        <w:rPr>
          <w:rFonts w:ascii="Times New Roman" w:hAnsi="Times New Roman" w:cs="Times New Roman"/>
          <w:b/>
          <w:bCs/>
          <w:iCs/>
          <w:highlight w:val="yellow"/>
        </w:rPr>
        <w:t>CLIENT_NAME_ALL_CAP</w:t>
      </w:r>
      <w:r w:rsidR="00E85E51" w:rsidRPr="00E85E51">
        <w:rPr>
          <w:rFonts w:ascii="Times New Roman" w:hAnsi="Times New Roman" w:cs="Times New Roman"/>
          <w:b/>
          <w:bCs/>
          <w:iCs/>
        </w:rPr>
        <w:t xml:space="preserve"> </w:t>
      </w:r>
    </w:p>
    <w:p w14:paraId="210C750E" w14:textId="6030AB2B"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EC0CF1">
        <w:rPr>
          <w:rFonts w:ascii="Times New Roman" w:hAnsi="Times New Roman" w:cs="Times New Roman"/>
          <w:b/>
        </w:rPr>
        <w:t>INSURED_NAME_ALL_CAP</w:t>
      </w:r>
    </w:p>
    <w:p w14:paraId="2B5270A6" w14:textId="4B386BE8" w:rsidR="008608D7" w:rsidRPr="002F76F1" w:rsidRDefault="00E32807" w:rsidP="00E85E5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30157D">
        <w:rPr>
          <w:rFonts w:ascii="Times New Roman" w:hAnsi="Times New Roman" w:cs="Times New Roman"/>
          <w:b/>
        </w:rPr>
        <w:t>CLAIM_NUMBER</w:t>
      </w:r>
    </w:p>
    <w:p w14:paraId="2B329C5C" w14:textId="721D7338"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30157D" w:rsidRPr="0030157D">
        <w:rPr>
          <w:rFonts w:ascii="Times New Roman" w:hAnsi="Times New Roman" w:cs="Times New Roman"/>
          <w:b/>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2BF42A9"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677D61">
        <w:rPr>
          <w:rFonts w:ascii="Times New Roman" w:hAnsi="Times New Roman" w:cs="Times New Roman"/>
          <w:bCs/>
          <w:iCs/>
          <w:highlight w:val="yellow"/>
        </w:rPr>
        <w:t>CLAIM_RESPONSIBLE_RECEIVER</w:t>
      </w:r>
      <w:r w:rsidR="00CA3097">
        <w:rPr>
          <w:rFonts w:ascii="Times New Roman" w:hAnsi="Times New Roman" w:cs="Times New Roman"/>
          <w:bCs/>
          <w:iCs/>
        </w:rPr>
        <w:t xml:space="preserve"> </w:t>
      </w:r>
      <w:r w:rsidR="00FB2575" w:rsidRPr="00E85E51">
        <w:rPr>
          <w:rFonts w:ascii="Times New Roman" w:hAnsi="Times New Roman" w:cs="Times New Roman"/>
          <w:bCs/>
          <w:iCs/>
        </w:rPr>
        <w:t xml:space="preserve">&amp; All </w:t>
      </w:r>
      <w:r w:rsidR="001F4266">
        <w:rPr>
          <w:rFonts w:ascii="Times New Roman" w:hAnsi="Times New Roman" w:cs="Times New Roman"/>
          <w:bCs/>
          <w:iCs/>
          <w:highlight w:val="yellow"/>
        </w:rPr>
        <w:t>INSURANCE_NAME</w:t>
      </w:r>
      <w:r w:rsidR="00E85E51" w:rsidRPr="00E85E51">
        <w:rPr>
          <w:rFonts w:ascii="Times New Roman" w:hAnsi="Times New Roman" w:cs="Times New Roman"/>
          <w:bCs/>
          <w:iCs/>
        </w:rPr>
        <w:t xml:space="preserve"> </w:t>
      </w:r>
      <w:r w:rsidR="00FB2575" w:rsidRPr="00E85E51">
        <w:rPr>
          <w:rFonts w:ascii="Times New Roman" w:hAnsi="Times New Roman" w:cs="Times New Roman"/>
          <w:bCs/>
          <w:iCs/>
        </w:rPr>
        <w:t>Decision Makers</w:t>
      </w:r>
      <w:r w:rsidR="002F76F1">
        <w:rPr>
          <w:rFonts w:ascii="Times New Roman" w:hAnsi="Times New Roman" w:cs="Times New Roman"/>
          <w:bCs/>
          <w:iCs/>
        </w:rPr>
        <w:t>:</w:t>
      </w:r>
    </w:p>
    <w:p w14:paraId="368066E0" w14:textId="77777777" w:rsidR="009C0899" w:rsidRPr="009C0899" w:rsidRDefault="009C0899" w:rsidP="009C0899">
      <w:pPr>
        <w:tabs>
          <w:tab w:val="left" w:pos="540"/>
        </w:tabs>
        <w:jc w:val="both"/>
        <w:rPr>
          <w:rFonts w:ascii="Times New Roman" w:hAnsi="Times New Roman" w:cs="Times New Roman"/>
          <w:bCs/>
          <w:iCs/>
        </w:rPr>
      </w:pPr>
    </w:p>
    <w:p w14:paraId="76F77191" w14:textId="24EE1CD0" w:rsidR="009C0899" w:rsidRPr="009C0899" w:rsidRDefault="009C0899" w:rsidP="009C0899">
      <w:pPr>
        <w:tabs>
          <w:tab w:val="left" w:pos="540"/>
        </w:tabs>
        <w:ind w:left="540"/>
        <w:jc w:val="both"/>
        <w:rPr>
          <w:rFonts w:ascii="Times New Roman" w:hAnsi="Times New Roman" w:cs="Times New Roman"/>
          <w:bCs/>
          <w:iCs/>
        </w:rPr>
      </w:pPr>
      <w:r w:rsidRPr="009C0899">
        <w:rPr>
          <w:rFonts w:ascii="Times New Roman" w:hAnsi="Times New Roman" w:cs="Times New Roman"/>
          <w:bCs/>
          <w:iCs/>
        </w:rPr>
        <w:t xml:space="preserve">Kindly consider this correspondence as my client, </w:t>
      </w:r>
      <w:r w:rsidR="00907DD5">
        <w:rPr>
          <w:rFonts w:ascii="Times New Roman" w:hAnsi="Times New Roman" w:cs="Times New Roman"/>
          <w:bCs/>
          <w:iCs/>
          <w:highlight w:val="yellow"/>
        </w:rPr>
        <w:t>CLIENT_NAME_EACH_CAP</w:t>
      </w:r>
      <w:r w:rsidRPr="009C0899">
        <w:rPr>
          <w:rFonts w:ascii="Times New Roman" w:hAnsi="Times New Roman" w:cs="Times New Roman"/>
          <w:bCs/>
          <w:iCs/>
        </w:rPr>
        <w:t xml:space="preserve">’s bodily injury demand for a motor vehicle collision that occurred on </w:t>
      </w:r>
      <w:r w:rsidR="0030157D">
        <w:rPr>
          <w:rFonts w:ascii="Times New Roman" w:hAnsi="Times New Roman" w:cs="Times New Roman"/>
          <w:bCs/>
          <w:iCs/>
          <w:highlight w:val="yellow"/>
        </w:rPr>
        <w:t>DATE_OF_LOSS_FORMATTED</w:t>
      </w:r>
      <w:r w:rsidRPr="009C0899">
        <w:rPr>
          <w:rFonts w:ascii="Times New Roman" w:hAnsi="Times New Roman" w:cs="Times New Roman"/>
          <w:bCs/>
          <w:iCs/>
        </w:rPr>
        <w:t xml:space="preserve">, with your insured.  We forward this information in an attempt to settle the matter without need for litigation.  Accordingly, the information furnished is protected from disclosure pursuant to </w:t>
      </w:r>
      <w:r w:rsidRPr="009C0899">
        <w:rPr>
          <w:rFonts w:ascii="Times New Roman" w:hAnsi="Times New Roman" w:cs="Times New Roman"/>
          <w:bCs/>
          <w:i/>
          <w:iCs/>
        </w:rPr>
        <w:t>California Evidence</w:t>
      </w:r>
      <w:r w:rsidRPr="009C0899">
        <w:rPr>
          <w:rFonts w:ascii="Times New Roman" w:hAnsi="Times New Roman" w:cs="Times New Roman"/>
          <w:bCs/>
          <w:iCs/>
        </w:rPr>
        <w:t xml:space="preserve"> Code §§ 1152, 1154, as well as any other applicable privileges. Attached please </w:t>
      </w:r>
      <w:r w:rsidRPr="0069111D">
        <w:rPr>
          <w:rFonts w:ascii="Times New Roman" w:hAnsi="Times New Roman" w:cs="Times New Roman"/>
          <w:bCs/>
          <w:iCs/>
          <w:highlight w:val="yellow"/>
        </w:rPr>
        <w:t>find a</w:t>
      </w:r>
      <w:r w:rsidR="0030157D">
        <w:rPr>
          <w:rFonts w:ascii="Times New Roman" w:hAnsi="Times New Roman" w:cs="Times New Roman"/>
          <w:bCs/>
          <w:iCs/>
        </w:rPr>
        <w:t xml:space="preserve">ttachments </w:t>
      </w:r>
      <w:r w:rsidRPr="009C0899">
        <w:rPr>
          <w:rFonts w:ascii="Times New Roman" w:hAnsi="Times New Roman" w:cs="Times New Roman"/>
          <w:bCs/>
          <w:iCs/>
        </w:rPr>
        <w:t xml:space="preserve">with my client’s medical reports, medical billing statements, and property damage photos of damage to my client’s vehicle, which reflect the injuries and damages </w:t>
      </w:r>
      <w:r w:rsidR="00604C12" w:rsidRPr="00EA2929">
        <w:rPr>
          <w:rFonts w:ascii="Times New Roman" w:hAnsi="Times New Roman" w:cs="Times New Roman"/>
          <w:bCs/>
          <w:iCs/>
          <w:highlight w:val="yellow"/>
        </w:rPr>
        <w:t>HE_SHE_CLIENT</w:t>
      </w:r>
      <w:r w:rsidRPr="009C0899">
        <w:rPr>
          <w:rFonts w:ascii="Times New Roman" w:hAnsi="Times New Roman" w:cs="Times New Roman"/>
          <w:bCs/>
          <w:iCs/>
        </w:rPr>
        <w:t xml:space="preserve"> sustained. These documents are submitted as follow:</w:t>
      </w:r>
    </w:p>
    <w:bookmarkEnd w:id="0"/>
    <w:bookmarkEnd w:id="1"/>
    <w:p w14:paraId="37056969" w14:textId="77777777" w:rsidR="00FA6777" w:rsidRPr="0096074A" w:rsidRDefault="00FA6777" w:rsidP="009C0899">
      <w:pPr>
        <w:tabs>
          <w:tab w:val="left" w:pos="540"/>
        </w:tabs>
        <w:jc w:val="both"/>
        <w:rPr>
          <w:rFonts w:ascii="Times New Roman" w:hAnsi="Times New Roman" w:cs="Times New Roman"/>
        </w:rPr>
      </w:pPr>
    </w:p>
    <w:p w14:paraId="123CBD7C" w14:textId="33A88DC9" w:rsidR="002F09D5" w:rsidRPr="006F2CF8" w:rsidRDefault="002F09D5" w:rsidP="002F09D5">
      <w:pPr>
        <w:tabs>
          <w:tab w:val="left" w:pos="540"/>
        </w:tabs>
        <w:jc w:val="both"/>
        <w:rPr>
          <w:rFonts w:ascii="Times New Roman" w:hAnsi="Times New Roman" w:cs="Times New Roman"/>
          <w:b/>
        </w:rPr>
      </w:pPr>
      <w:r w:rsidRPr="006F2CF8">
        <w:rPr>
          <w:rFonts w:ascii="Times New Roman" w:hAnsi="Times New Roman" w:cs="Times New Roman"/>
          <w:b/>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sidR="009C0899">
        <w:rPr>
          <w:rFonts w:ascii="Times New Roman" w:hAnsi="Times New Roman" w:cs="Times New Roman"/>
          <w:b/>
        </w:rPr>
        <w:tab/>
      </w:r>
      <w:r w:rsidR="009C0899">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3F3DF5B8" w14:textId="7046EE08" w:rsidR="002F09D5" w:rsidRPr="0069111D" w:rsidRDefault="002F09D5" w:rsidP="002F09D5">
      <w:pPr>
        <w:tabs>
          <w:tab w:val="left" w:pos="540"/>
        </w:tabs>
        <w:jc w:val="both"/>
        <w:rPr>
          <w:rFonts w:ascii="Times New Roman" w:hAnsi="Times New Roman" w:cs="Times New Roman"/>
          <w:b/>
          <w:highlight w:val="yellow"/>
        </w:rPr>
      </w:pPr>
      <w:r>
        <w:rPr>
          <w:rFonts w:ascii="Times New Roman" w:hAnsi="Times New Roman" w:cs="Times New Roman"/>
          <w:b/>
        </w:rPr>
        <w:tab/>
      </w:r>
      <w:r w:rsidR="00E85E51" w:rsidRPr="0069111D">
        <w:rPr>
          <w:rFonts w:ascii="Times New Roman" w:hAnsi="Times New Roman" w:cs="Times New Roman"/>
          <w:b/>
          <w:highlight w:val="yellow"/>
        </w:rPr>
        <w:t>MDRS Spine &amp; Sports, INC.</w:t>
      </w:r>
      <w:r w:rsidR="00E85E51" w:rsidRPr="0069111D">
        <w:rPr>
          <w:rFonts w:ascii="Times New Roman" w:hAnsi="Times New Roman" w:cs="Times New Roman"/>
          <w:b/>
          <w:highlight w:val="yellow"/>
        </w:rPr>
        <w:tab/>
      </w:r>
      <w:r w:rsidRPr="0069111D">
        <w:rPr>
          <w:rFonts w:ascii="Times New Roman" w:hAnsi="Times New Roman" w:cs="Times New Roman"/>
          <w:b/>
          <w:highlight w:val="yellow"/>
        </w:rPr>
        <w:tab/>
      </w:r>
      <w:r w:rsidR="00C46B3B" w:rsidRPr="0069111D">
        <w:rPr>
          <w:rFonts w:ascii="Times New Roman" w:hAnsi="Times New Roman" w:cs="Times New Roman"/>
          <w:b/>
          <w:highlight w:val="yellow"/>
        </w:rPr>
        <w:tab/>
      </w:r>
      <w:r w:rsidR="005111C2" w:rsidRPr="0069111D">
        <w:rPr>
          <w:rFonts w:ascii="Times New Roman" w:hAnsi="Times New Roman" w:cs="Times New Roman"/>
          <w:b/>
          <w:highlight w:val="yellow"/>
        </w:rPr>
        <w:tab/>
      </w:r>
      <w:r w:rsidRPr="0069111D">
        <w:rPr>
          <w:rFonts w:ascii="Times New Roman" w:hAnsi="Times New Roman" w:cs="Times New Roman"/>
          <w:b/>
          <w:highlight w:val="yellow"/>
        </w:rPr>
        <w:t>$</w:t>
      </w:r>
      <w:r w:rsidR="00E85E51" w:rsidRPr="0069111D">
        <w:rPr>
          <w:rFonts w:ascii="Times New Roman" w:hAnsi="Times New Roman" w:cs="Times New Roman"/>
          <w:b/>
          <w:highlight w:val="yellow"/>
        </w:rPr>
        <w:t>990.00</w:t>
      </w:r>
    </w:p>
    <w:p w14:paraId="47086C1C" w14:textId="00D97227" w:rsidR="002F09D5" w:rsidRPr="0069111D" w:rsidRDefault="002F09D5" w:rsidP="002F09D5">
      <w:pPr>
        <w:tabs>
          <w:tab w:val="left" w:pos="540"/>
        </w:tabs>
        <w:jc w:val="both"/>
        <w:rPr>
          <w:rFonts w:ascii="Times New Roman" w:hAnsi="Times New Roman" w:cs="Times New Roman"/>
          <w:b/>
          <w:highlight w:val="yellow"/>
        </w:rPr>
      </w:pPr>
      <w:r w:rsidRPr="0069111D">
        <w:rPr>
          <w:rFonts w:ascii="Times New Roman" w:hAnsi="Times New Roman" w:cs="Times New Roman"/>
          <w:b/>
          <w:highlight w:val="yellow"/>
        </w:rPr>
        <w:tab/>
      </w:r>
      <w:r w:rsidR="00E85E51" w:rsidRPr="0069111D">
        <w:rPr>
          <w:rFonts w:ascii="Times New Roman" w:hAnsi="Times New Roman" w:cs="Times New Roman"/>
          <w:b/>
          <w:highlight w:val="yellow"/>
        </w:rPr>
        <w:t xml:space="preserve">Santa Rosa Imaging </w:t>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Pr="0069111D">
        <w:rPr>
          <w:rFonts w:ascii="Times New Roman" w:hAnsi="Times New Roman" w:cs="Times New Roman"/>
          <w:b/>
          <w:highlight w:val="yellow"/>
        </w:rPr>
        <w:tab/>
      </w:r>
      <w:r w:rsidRPr="0069111D">
        <w:rPr>
          <w:rFonts w:ascii="Times New Roman" w:hAnsi="Times New Roman" w:cs="Times New Roman"/>
          <w:b/>
          <w:highlight w:val="yellow"/>
        </w:rPr>
        <w:tab/>
        <w:t>$</w:t>
      </w:r>
      <w:r w:rsidR="00E85E51" w:rsidRPr="0069111D">
        <w:rPr>
          <w:rFonts w:ascii="Times New Roman" w:hAnsi="Times New Roman" w:cs="Times New Roman"/>
          <w:b/>
          <w:highlight w:val="yellow"/>
        </w:rPr>
        <w:t>1,660.00</w:t>
      </w:r>
    </w:p>
    <w:p w14:paraId="10F8B087" w14:textId="38D8A9BF" w:rsidR="000821E7" w:rsidRPr="0069111D" w:rsidRDefault="002F09D5" w:rsidP="002F09D5">
      <w:pPr>
        <w:tabs>
          <w:tab w:val="left" w:pos="540"/>
        </w:tabs>
        <w:jc w:val="both"/>
        <w:rPr>
          <w:rFonts w:ascii="Times New Roman" w:hAnsi="Times New Roman" w:cs="Times New Roman"/>
          <w:b/>
          <w:highlight w:val="yellow"/>
        </w:rPr>
      </w:pPr>
      <w:r w:rsidRPr="0069111D">
        <w:rPr>
          <w:rFonts w:ascii="Times New Roman" w:hAnsi="Times New Roman" w:cs="Times New Roman"/>
          <w:b/>
          <w:highlight w:val="yellow"/>
        </w:rPr>
        <w:tab/>
      </w:r>
      <w:r w:rsidR="000821E7" w:rsidRPr="0069111D">
        <w:rPr>
          <w:rFonts w:ascii="Times New Roman" w:hAnsi="Times New Roman" w:cs="Times New Roman"/>
          <w:b/>
          <w:highlight w:val="yellow"/>
        </w:rPr>
        <w:t xml:space="preserve">Synergex Med. Inc. </w:t>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00E85E51" w:rsidRPr="0069111D">
        <w:rPr>
          <w:rFonts w:ascii="Times New Roman" w:hAnsi="Times New Roman" w:cs="Times New Roman"/>
          <w:b/>
          <w:highlight w:val="yellow"/>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1,500.00</w:t>
      </w:r>
    </w:p>
    <w:p w14:paraId="2289EA87" w14:textId="0EC3EEDF" w:rsidR="000821E7" w:rsidRDefault="000821E7" w:rsidP="002F09D5">
      <w:pPr>
        <w:tabs>
          <w:tab w:val="left" w:pos="540"/>
        </w:tabs>
        <w:jc w:val="both"/>
        <w:rPr>
          <w:rFonts w:ascii="Times New Roman" w:hAnsi="Times New Roman" w:cs="Times New Roman"/>
          <w:b/>
        </w:rPr>
      </w:pPr>
      <w:r w:rsidRPr="0069111D">
        <w:rPr>
          <w:rFonts w:ascii="Times New Roman" w:hAnsi="Times New Roman" w:cs="Times New Roman"/>
          <w:b/>
          <w:highlight w:val="yellow"/>
        </w:rPr>
        <w:tab/>
        <w:t xml:space="preserve">Dr. Kyle Chiropractic Center </w:t>
      </w:r>
      <w:r w:rsidRPr="0069111D">
        <w:rPr>
          <w:rFonts w:ascii="Times New Roman" w:hAnsi="Times New Roman" w:cs="Times New Roman"/>
          <w:b/>
          <w:highlight w:val="yellow"/>
        </w:rPr>
        <w:tab/>
      </w:r>
      <w:r w:rsidRPr="0069111D">
        <w:rPr>
          <w:rFonts w:ascii="Times New Roman" w:hAnsi="Times New Roman" w:cs="Times New Roman"/>
          <w:b/>
          <w:highlight w:val="yellow"/>
        </w:rPr>
        <w:tab/>
      </w:r>
      <w:r w:rsidRPr="0069111D">
        <w:rPr>
          <w:rFonts w:ascii="Times New Roman" w:hAnsi="Times New Roman" w:cs="Times New Roman"/>
          <w:b/>
          <w:highlight w:val="yellow"/>
        </w:rPr>
        <w:tab/>
        <w:t>$4,913.36</w:t>
      </w:r>
    </w:p>
    <w:p w14:paraId="5C4486FB" w14:textId="77777777" w:rsidR="002F09D5" w:rsidRPr="004E10E5" w:rsidRDefault="002F09D5" w:rsidP="002F09D5">
      <w:pPr>
        <w:tabs>
          <w:tab w:val="left" w:pos="540"/>
        </w:tabs>
        <w:jc w:val="both"/>
        <w:rPr>
          <w:rFonts w:ascii="Times New Roman" w:hAnsi="Times New Roman" w:cs="Times New Roman"/>
          <w:b/>
        </w:rPr>
      </w:pPr>
    </w:p>
    <w:p w14:paraId="4BFB2B2B" w14:textId="4144C62E" w:rsidR="002F09D5" w:rsidRPr="006F2CF8" w:rsidRDefault="002F09D5" w:rsidP="002F09D5">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w:t>
      </w:r>
      <w:r w:rsidR="000821E7"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08EFB95F" w14:textId="6784C0A5" w:rsidR="00E204EE" w:rsidRPr="00E14317" w:rsidRDefault="009C0899" w:rsidP="002F09D5">
      <w:pPr>
        <w:tabs>
          <w:tab w:val="left" w:pos="540"/>
        </w:tabs>
        <w:jc w:val="both"/>
        <w:rPr>
          <w:rFonts w:ascii="Times New Roman" w:hAnsi="Times New Roman" w:cs="Times New Roman"/>
        </w:rPr>
      </w:pPr>
      <w:r>
        <w:rPr>
          <w:rFonts w:ascii="Times New Roman" w:hAnsi="Times New Roman" w:cs="Times New Roman"/>
        </w:rPr>
        <w:tab/>
      </w:r>
    </w:p>
    <w:p w14:paraId="327D4096" w14:textId="7F0CAE22" w:rsidR="009C0899" w:rsidRPr="008A4D34" w:rsidRDefault="009C0899" w:rsidP="008A4D34">
      <w:pPr>
        <w:spacing w:line="360" w:lineRule="auto"/>
        <w:ind w:left="720"/>
        <w:jc w:val="both"/>
        <w:rPr>
          <w:rFonts w:ascii="Times New Roman" w:eastAsia="Times New Roman" w:hAnsi="Times New Roman" w:cs="Times New Roman"/>
          <w:color w:val="000000"/>
          <w:u w:val="single"/>
        </w:rPr>
      </w:pPr>
      <w:r w:rsidRPr="009C0899">
        <w:rPr>
          <w:rFonts w:ascii="Times New Roman" w:eastAsia="Times New Roman" w:hAnsi="Times New Roman" w:cs="Times New Roman"/>
          <w:b/>
          <w:color w:val="000000"/>
          <w:u w:val="single"/>
        </w:rPr>
        <w:t>Diagnosis</w:t>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r w:rsidRPr="008A4D34">
        <w:rPr>
          <w:rFonts w:ascii="Times New Roman" w:eastAsia="Calibri" w:hAnsi="Times New Roman" w:cs="Times New Roman"/>
        </w:rPr>
        <w:tab/>
      </w:r>
    </w:p>
    <w:p w14:paraId="0A2380A1" w14:textId="77777777" w:rsidR="009C0899" w:rsidRPr="009C0899" w:rsidRDefault="009C0899" w:rsidP="009C0899">
      <w:pPr>
        <w:ind w:left="720" w:right="432"/>
        <w:jc w:val="both"/>
        <w:rPr>
          <w:rFonts w:ascii="Times New Roman" w:eastAsia="Calibri" w:hAnsi="Times New Roman" w:cs="Times New Roman"/>
        </w:rPr>
      </w:pPr>
    </w:p>
    <w:p w14:paraId="0F0A5491"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Procedures</w:t>
      </w:r>
    </w:p>
    <w:p w14:paraId="63E02343" w14:textId="58805621" w:rsidR="00837C20" w:rsidRDefault="00837C20" w:rsidP="009C0899">
      <w:pPr>
        <w:ind w:left="720"/>
        <w:jc w:val="both"/>
        <w:rPr>
          <w:rFonts w:ascii="Times New Roman" w:eastAsia="Calibri" w:hAnsi="Times New Roman" w:cs="Times New Roman"/>
        </w:rPr>
      </w:pPr>
    </w:p>
    <w:p w14:paraId="4E7504A8" w14:textId="749FAC85" w:rsidR="0069111D" w:rsidRPr="0069111D" w:rsidRDefault="0069111D" w:rsidP="009C0899">
      <w:pPr>
        <w:ind w:left="720"/>
        <w:jc w:val="both"/>
        <w:rPr>
          <w:rFonts w:ascii="Times New Roman" w:eastAsia="Calibri" w:hAnsi="Times New Roman" w:cs="Times New Roman"/>
          <w:b/>
          <w:bCs/>
          <w:u w:val="single"/>
        </w:rPr>
      </w:pPr>
      <w:r w:rsidRPr="0069111D">
        <w:rPr>
          <w:rFonts w:ascii="Times New Roman" w:eastAsia="Calibri" w:hAnsi="Times New Roman" w:cs="Times New Roman"/>
          <w:b/>
          <w:bCs/>
          <w:u w:val="single"/>
        </w:rPr>
        <w:t xml:space="preserve">Future </w:t>
      </w:r>
    </w:p>
    <w:p w14:paraId="61256F23" w14:textId="77777777" w:rsidR="00BC5F70" w:rsidRDefault="00BC5F70" w:rsidP="00BC5F70">
      <w:pPr>
        <w:ind w:left="720"/>
        <w:jc w:val="both"/>
        <w:rPr>
          <w:rFonts w:ascii="Times New Roman" w:eastAsia="Calibri" w:hAnsi="Times New Roman" w:cs="Times New Roman"/>
        </w:rPr>
      </w:pPr>
    </w:p>
    <w:p w14:paraId="576F5AAB" w14:textId="77777777" w:rsidR="00414155" w:rsidRDefault="00414155" w:rsidP="00BC5F70">
      <w:pPr>
        <w:ind w:left="720"/>
        <w:jc w:val="both"/>
        <w:rPr>
          <w:rFonts w:ascii="Times New Roman" w:eastAsia="Calibri" w:hAnsi="Times New Roman" w:cs="Times New Roman"/>
        </w:rPr>
      </w:pPr>
    </w:p>
    <w:p w14:paraId="5F364C78" w14:textId="029C570B" w:rsidR="00837C20" w:rsidRPr="00837C20" w:rsidRDefault="00837C20" w:rsidP="007D1423">
      <w:pPr>
        <w:ind w:left="720"/>
        <w:jc w:val="both"/>
        <w:rPr>
          <w:rFonts w:ascii="Times New Roman" w:eastAsia="Calibri" w:hAnsi="Times New Roman" w:cs="Times New Roman"/>
        </w:rPr>
      </w:pPr>
      <w:r w:rsidRPr="00837C20">
        <w:rPr>
          <w:rFonts w:ascii="Times New Roman" w:eastAsia="Calibri" w:hAnsi="Times New Roman" w:cs="Times New Roman"/>
        </w:rPr>
        <w:t xml:space="preserve">If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00014E4A">
        <w:rPr>
          <w:rFonts w:ascii="Times New Roman" w:eastAsia="Calibri" w:hAnsi="Times New Roman" w:cs="Times New Roman"/>
        </w:rPr>
        <w:t>experiences</w:t>
      </w:r>
      <w:r w:rsidRPr="00837C20">
        <w:rPr>
          <w:rFonts w:ascii="Times New Roman" w:eastAsia="Calibri" w:hAnsi="Times New Roman" w:cs="Times New Roman"/>
        </w:rPr>
        <w:t xml:space="preserve"> further flare-ups of these </w:t>
      </w:r>
      <w:r w:rsidR="003D62A8" w:rsidRPr="00837C20">
        <w:rPr>
          <w:rFonts w:ascii="Times New Roman" w:eastAsia="Calibri" w:hAnsi="Times New Roman" w:cs="Times New Roman"/>
        </w:rPr>
        <w:t>residuals’</w:t>
      </w:r>
      <w:r w:rsidRPr="00837C20">
        <w:rPr>
          <w:rFonts w:ascii="Times New Roman" w:eastAsia="Calibri" w:hAnsi="Times New Roman" w:cs="Times New Roman"/>
        </w:rPr>
        <w:t xml:space="preserve"> injuries with no new injury, </w:t>
      </w:r>
      <w:r w:rsidR="003F205E" w:rsidRPr="001238AF">
        <w:rPr>
          <w:rFonts w:ascii="Times New Roman" w:eastAsia="Calibri" w:hAnsi="Times New Roman" w:cs="Times New Roman"/>
          <w:highlight w:val="yellow"/>
        </w:rPr>
        <w:t>HE_SHE_CLIENT</w:t>
      </w:r>
      <w:r w:rsidR="003F205E">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medical care immediately available to </w:t>
      </w:r>
      <w:r w:rsidR="007D1423" w:rsidRPr="00EA7C72">
        <w:rPr>
          <w:rFonts w:ascii="Times New Roman" w:eastAsia="Calibri" w:hAnsi="Times New Roman" w:cs="Times New Roman"/>
          <w:highlight w:val="yellow"/>
        </w:rPr>
        <w:t>HER_HIM_CLIENT</w:t>
      </w:r>
      <w:r w:rsidRPr="00837C20">
        <w:rPr>
          <w:rFonts w:ascii="Times New Roman" w:eastAsia="Calibri" w:hAnsi="Times New Roman" w:cs="Times New Roman"/>
        </w:rPr>
        <w:t xml:space="preserve">. If </w:t>
      </w:r>
      <w:r w:rsidR="002B1205" w:rsidRPr="00222705">
        <w:rPr>
          <w:rFonts w:ascii="Times New Roman" w:eastAsia="Calibri" w:hAnsi="Times New Roman" w:cs="Times New Roman"/>
          <w:highlight w:val="yellow"/>
        </w:rPr>
        <w:t>HER_HIS_CLIENT</w:t>
      </w:r>
      <w:r w:rsidR="002B1205">
        <w:rPr>
          <w:rFonts w:ascii="Times New Roman" w:eastAsia="Calibri" w:hAnsi="Times New Roman" w:cs="Times New Roman"/>
        </w:rPr>
        <w:t xml:space="preserve"> </w:t>
      </w:r>
      <w:r w:rsidRPr="00837C20">
        <w:rPr>
          <w:rFonts w:ascii="Times New Roman" w:eastAsia="Calibri" w:hAnsi="Times New Roman" w:cs="Times New Roman"/>
        </w:rPr>
        <w:t xml:space="preserve">physicians are unable to control </w:t>
      </w:r>
      <w:r w:rsidR="00222705" w:rsidRPr="00222705">
        <w:rPr>
          <w:rFonts w:ascii="Times New Roman" w:eastAsia="Calibri" w:hAnsi="Times New Roman" w:cs="Times New Roman"/>
          <w:highlight w:val="yellow"/>
        </w:rPr>
        <w:t>HER_HIS_CLIENT</w:t>
      </w:r>
      <w:r w:rsidRPr="00837C20">
        <w:rPr>
          <w:rFonts w:ascii="Times New Roman" w:eastAsia="Calibri" w:hAnsi="Times New Roman" w:cs="Times New Roman"/>
        </w:rPr>
        <w:t xml:space="preserve"> elevated pain levels with chiropractic care, then more aggressive allopathic care should be afforded to </w:t>
      </w:r>
      <w:r w:rsidR="00C37F2B" w:rsidRPr="00C37F2B">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412080B8" w14:textId="77777777" w:rsidR="00837C20" w:rsidRPr="00837C20" w:rsidRDefault="00837C20" w:rsidP="00837C20">
      <w:pPr>
        <w:ind w:left="720"/>
        <w:jc w:val="both"/>
        <w:rPr>
          <w:rFonts w:ascii="Times New Roman" w:eastAsia="Calibri" w:hAnsi="Times New Roman" w:cs="Times New Roman"/>
        </w:rPr>
      </w:pPr>
    </w:p>
    <w:p w14:paraId="6BA92BEC" w14:textId="01E81DCF" w:rsidR="009C0899" w:rsidRDefault="00837C20" w:rsidP="00D215D9">
      <w:pPr>
        <w:ind w:left="72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904105">
        <w:rPr>
          <w:rFonts w:ascii="Times New Roman" w:eastAsia="Calibri" w:hAnsi="Times New Roman" w:cs="Times New Roman"/>
          <w:highlight w:val="yellow"/>
        </w:rPr>
        <w:t>MR_MRS_CLIENT_LAST_NAME</w:t>
      </w:r>
      <w:r w:rsidR="00D215D9">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5AC637F1" w14:textId="77777777" w:rsidR="00D215D9" w:rsidRPr="009C0899" w:rsidRDefault="00D215D9" w:rsidP="00D215D9">
      <w:pPr>
        <w:ind w:left="720"/>
        <w:jc w:val="both"/>
        <w:rPr>
          <w:rFonts w:ascii="Times New Roman" w:eastAsia="Calibri" w:hAnsi="Times New Roman" w:cs="Times New Roman"/>
        </w:rPr>
      </w:pPr>
    </w:p>
    <w:p w14:paraId="5406EC9A" w14:textId="77777777" w:rsidR="009C0899" w:rsidRPr="009C0899" w:rsidRDefault="009C0899" w:rsidP="009C0899">
      <w:pPr>
        <w:ind w:left="720" w:right="432"/>
        <w:jc w:val="both"/>
        <w:rPr>
          <w:rFonts w:ascii="Times New Roman" w:eastAsia="Calibri" w:hAnsi="Times New Roman" w:cs="Times New Roman"/>
          <w:b/>
          <w:u w:val="single"/>
        </w:rPr>
      </w:pPr>
      <w:r w:rsidRPr="009C0899">
        <w:rPr>
          <w:rFonts w:ascii="Times New Roman" w:eastAsia="Calibri" w:hAnsi="Times New Roman" w:cs="Times New Roman"/>
          <w:b/>
          <w:u w:val="single"/>
        </w:rPr>
        <w:t>Liability</w:t>
      </w:r>
    </w:p>
    <w:p w14:paraId="772B0904" w14:textId="2D59D571" w:rsidR="009C0899" w:rsidRDefault="009C0899" w:rsidP="0076669E">
      <w:pPr>
        <w:ind w:left="720" w:right="432"/>
        <w:jc w:val="both"/>
        <w:rPr>
          <w:rFonts w:ascii="Times New Roman" w:eastAsia="Calibri" w:hAnsi="Times New Roman" w:cs="Times New Roman"/>
          <w:shd w:val="clear" w:color="auto" w:fill="FCFCFD"/>
        </w:rPr>
      </w:pPr>
      <w:r w:rsidRPr="009C0899">
        <w:rPr>
          <w:rFonts w:ascii="Times New Roman" w:eastAsia="Calibri" w:hAnsi="Times New Roman" w:cs="Times New Roman"/>
        </w:rPr>
        <w:t xml:space="preserve">Liability on this matter is clear. Driver </w:t>
      </w:r>
      <w:r w:rsidR="00FA231A">
        <w:rPr>
          <w:rFonts w:ascii="Times New Roman" w:eastAsia="Calibri" w:hAnsi="Times New Roman" w:cs="Times New Roman"/>
          <w:highlight w:val="yellow"/>
        </w:rPr>
        <w:t>INSURED_NAME_EACH_CAP</w:t>
      </w:r>
      <w:r w:rsidR="00D215D9">
        <w:rPr>
          <w:rFonts w:ascii="Times New Roman" w:eastAsia="Calibri" w:hAnsi="Times New Roman" w:cs="Times New Roman"/>
        </w:rPr>
        <w:t xml:space="preserve"> </w:t>
      </w:r>
      <w:r w:rsidRPr="009C0899">
        <w:rPr>
          <w:rFonts w:ascii="Times New Roman" w:eastAsia="Calibri" w:hAnsi="Times New Roman" w:cs="Times New Roman"/>
        </w:rPr>
        <w:t xml:space="preserve">is the sole cause of the </w:t>
      </w:r>
      <w:r w:rsidR="0030157D">
        <w:rPr>
          <w:rFonts w:ascii="Times New Roman" w:eastAsia="Calibri" w:hAnsi="Times New Roman" w:cs="Times New Roman"/>
          <w:highlight w:val="yellow"/>
          <w:shd w:val="clear" w:color="auto" w:fill="FCFCFD"/>
        </w:rPr>
        <w:t>DATE_OF_LOSS_FORMATTED</w:t>
      </w:r>
      <w:r w:rsidR="00D215D9">
        <w:rPr>
          <w:rFonts w:ascii="Times New Roman" w:eastAsia="Calibri" w:hAnsi="Times New Roman" w:cs="Times New Roman"/>
          <w:shd w:val="clear" w:color="auto" w:fill="FCFCFD"/>
        </w:rPr>
        <w:t>,</w:t>
      </w:r>
      <w:r w:rsidRPr="009C0899">
        <w:rPr>
          <w:rFonts w:ascii="Times New Roman" w:eastAsia="Calibri" w:hAnsi="Times New Roman" w:cs="Times New Roman"/>
          <w:shd w:val="clear" w:color="auto" w:fill="FCFCFD"/>
        </w:rPr>
        <w:t xml:space="preserve"> collision in that </w:t>
      </w:r>
      <w:r w:rsidR="0036697A" w:rsidRPr="0036697A">
        <w:rPr>
          <w:rFonts w:ascii="Times New Roman" w:eastAsia="Calibri" w:hAnsi="Times New Roman" w:cs="Times New Roman"/>
          <w:highlight w:val="yellow"/>
          <w:shd w:val="clear" w:color="auto" w:fill="FCFCFD"/>
        </w:rPr>
        <w:t>HE_SHE_INSURED</w:t>
      </w:r>
      <w:r w:rsidR="0036697A">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violated</w:t>
      </w:r>
      <w:r w:rsidR="00522269">
        <w:rPr>
          <w:rFonts w:ascii="Times New Roman" w:eastAsia="Calibri" w:hAnsi="Times New Roman" w:cs="Times New Roman"/>
          <w:shd w:val="clear" w:color="auto" w:fill="FCFCFD"/>
        </w:rPr>
        <w:t xml:space="preserve"> </w:t>
      </w:r>
      <w:r w:rsidR="007A3DEE" w:rsidRPr="0073354E">
        <w:rPr>
          <w:rFonts w:ascii="Times New Roman" w:eastAsia="Calibri" w:hAnsi="Times New Roman" w:cs="Times New Roman"/>
          <w:highlight w:val="yellow"/>
          <w:shd w:val="clear" w:color="auto" w:fill="FCFCFD"/>
        </w:rPr>
        <w:t>CALIFORNIA_CVC_TEXT</w:t>
      </w:r>
      <w:r w:rsidR="007A3DEE">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The collision of the vehicles caused by driver </w:t>
      </w:r>
      <w:r w:rsidR="00FA231A">
        <w:rPr>
          <w:rFonts w:ascii="Times New Roman" w:eastAsia="Calibri" w:hAnsi="Times New Roman" w:cs="Times New Roman"/>
          <w:highlight w:val="yellow"/>
          <w:shd w:val="clear" w:color="auto" w:fill="FCFCFD"/>
        </w:rPr>
        <w:t>INSURED_NAME_EACH_CAP</w:t>
      </w:r>
      <w:r w:rsidR="00D215D9">
        <w:rPr>
          <w:rFonts w:ascii="Times New Roman" w:eastAsia="Calibri" w:hAnsi="Times New Roman" w:cs="Times New Roman"/>
          <w:shd w:val="clear" w:color="auto" w:fill="FCFCFD"/>
        </w:rPr>
        <w:t xml:space="preserve"> </w:t>
      </w:r>
      <w:r w:rsidRPr="009C0899">
        <w:rPr>
          <w:rFonts w:ascii="Times New Roman" w:eastAsia="Calibri" w:hAnsi="Times New Roman" w:cs="Times New Roman"/>
          <w:shd w:val="clear" w:color="auto" w:fill="FCFCFD"/>
        </w:rPr>
        <w:t xml:space="preserve">resulted in injuries and damages to my client, </w:t>
      </w:r>
      <w:r w:rsidR="00907DD5">
        <w:rPr>
          <w:rFonts w:ascii="Times New Roman" w:eastAsia="Calibri" w:hAnsi="Times New Roman" w:cs="Times New Roman"/>
          <w:highlight w:val="yellow"/>
          <w:shd w:val="clear" w:color="auto" w:fill="FCFCFD"/>
        </w:rPr>
        <w:t>CLIENT_NAME_EACH_CAP</w:t>
      </w:r>
      <w:r w:rsidRPr="009C0899">
        <w:rPr>
          <w:rFonts w:ascii="Times New Roman" w:eastAsia="Calibri" w:hAnsi="Times New Roman" w:cs="Times New Roman"/>
          <w:shd w:val="clear" w:color="auto" w:fill="FCFCFD"/>
        </w:rPr>
        <w:t xml:space="preserve">. </w:t>
      </w:r>
    </w:p>
    <w:p w14:paraId="689497ED" w14:textId="27954647" w:rsidR="00D215D9" w:rsidRDefault="00D215D9" w:rsidP="0076669E">
      <w:pPr>
        <w:ind w:left="720" w:right="432"/>
        <w:jc w:val="both"/>
        <w:rPr>
          <w:rFonts w:ascii="Times New Roman" w:eastAsia="Calibri" w:hAnsi="Times New Roman" w:cs="Times New Roman"/>
          <w:shd w:val="clear" w:color="auto" w:fill="FCFCFD"/>
        </w:rPr>
      </w:pPr>
    </w:p>
    <w:p w14:paraId="34EC0CC1" w14:textId="5F770AED"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CE68F7" w:rsidRPr="00CE68F7">
        <w:rPr>
          <w:rFonts w:ascii="Times New Roman" w:eastAsia="Calibri" w:hAnsi="Times New Roman" w:cs="Times New Roman"/>
          <w:b/>
          <w:highlight w:val="yellow"/>
          <w:shd w:val="clear" w:color="auto" w:fill="FCFCFD"/>
        </w:rPr>
        <w:t>MR_MRS_CLIENT_NAME_EACH_CAP</w:t>
      </w:r>
      <w:r w:rsidRPr="0079799C">
        <w:rPr>
          <w:rFonts w:ascii="Times New Roman" w:eastAsia="Calibri" w:hAnsi="Times New Roman" w:cs="Times New Roman"/>
          <w:b/>
          <w:highlight w:val="yellow"/>
          <w:shd w:val="clear" w:color="auto" w:fill="FCFCFD"/>
        </w:rPr>
        <w:t>’s</w:t>
      </w:r>
      <w:r w:rsidRPr="00D215D9">
        <w:rPr>
          <w:rFonts w:ascii="Times New Roman" w:eastAsia="Calibri" w:hAnsi="Times New Roman" w:cs="Times New Roman"/>
          <w:b/>
          <w:shd w:val="clear" w:color="auto" w:fill="FCFCFD"/>
        </w:rPr>
        <w:t xml:space="preserve"> provable economic and non-economic damages at trial is as follows:</w:t>
      </w:r>
    </w:p>
    <w:p w14:paraId="5EB22566"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7351995C" w14:textId="3C09565A"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1C75606D" w14:textId="5709BA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$150,000.00</w:t>
      </w:r>
    </w:p>
    <w:p w14:paraId="5E00EEC4" w14:textId="2B33AE83"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$250,000.00</w:t>
      </w:r>
    </w:p>
    <w:p w14:paraId="64D4C5BE" w14:textId="0BB3FB31"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u w:val="single"/>
          <w:shd w:val="clear" w:color="auto" w:fill="FCFCFD"/>
        </w:rPr>
        <w:t>$250,000.00</w:t>
      </w:r>
    </w:p>
    <w:p w14:paraId="51B3037B" w14:textId="77777777" w:rsidR="00D215D9" w:rsidRPr="00D215D9" w:rsidRDefault="00D215D9" w:rsidP="00D215D9">
      <w:pPr>
        <w:ind w:left="720" w:right="432"/>
        <w:jc w:val="both"/>
        <w:rPr>
          <w:rFonts w:ascii="Times New Roman" w:eastAsia="Calibri" w:hAnsi="Times New Roman" w:cs="Times New Roman"/>
          <w:shd w:val="clear" w:color="auto" w:fill="FCFCFD"/>
        </w:rPr>
      </w:pPr>
    </w:p>
    <w:p w14:paraId="5B997061" w14:textId="49028B0F" w:rsidR="00D215D9" w:rsidRPr="00D215D9" w:rsidRDefault="00D215D9" w:rsidP="00D215D9">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A2ED1">
        <w:rPr>
          <w:rFonts w:ascii="Times New Roman" w:eastAsia="Calibri" w:hAnsi="Times New Roman" w:cs="Times New Roman"/>
          <w:b/>
          <w:highlight w:val="yellow"/>
          <w:shd w:val="clear" w:color="auto" w:fill="FCFCFD"/>
        </w:rPr>
        <w:t>$659,063.36</w:t>
      </w:r>
    </w:p>
    <w:p w14:paraId="24B5D54E" w14:textId="77777777" w:rsidR="00D215D9" w:rsidRPr="009C0899" w:rsidRDefault="00D215D9" w:rsidP="0076669E">
      <w:pPr>
        <w:ind w:left="720" w:right="432"/>
        <w:jc w:val="both"/>
        <w:rPr>
          <w:rFonts w:ascii="Times New Roman" w:eastAsia="Calibri" w:hAnsi="Times New Roman" w:cs="Times New Roman"/>
          <w:shd w:val="clear" w:color="auto" w:fill="FCFCFD"/>
        </w:rPr>
      </w:pPr>
    </w:p>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698D83D3" w14:textId="05999866" w:rsidR="0069111D" w:rsidRPr="006F2CF8" w:rsidRDefault="004A31D8" w:rsidP="0069111D">
      <w:pPr>
        <w:tabs>
          <w:tab w:val="left" w:pos="540"/>
        </w:tabs>
        <w:ind w:left="547"/>
        <w:jc w:val="both"/>
        <w:rPr>
          <w:rFonts w:ascii="Times New Roman" w:hAnsi="Times New Roman" w:cs="Times New Roman"/>
        </w:rPr>
      </w:pPr>
      <w:r>
        <w:rPr>
          <w:rFonts w:ascii="Times New Roman" w:hAnsi="Times New Roman"/>
          <w:sz w:val="16"/>
          <w:szCs w:val="16"/>
        </w:rPr>
        <w:t xml:space="preserve"> </w:t>
      </w:r>
      <w:r w:rsidR="0069111D" w:rsidRPr="006F2CF8">
        <w:rPr>
          <w:rFonts w:ascii="Times New Roman" w:hAnsi="Times New Roman" w:cs="Times New Roman"/>
        </w:rPr>
        <w:t xml:space="preserve">The general and special damages suffered by </w:t>
      </w:r>
      <w:r w:rsidR="00904105">
        <w:rPr>
          <w:rFonts w:ascii="Times New Roman" w:hAnsi="Times New Roman" w:cs="Times New Roman"/>
          <w:highlight w:val="yellow"/>
        </w:rPr>
        <w:t>MR_MRS_CLIENT_LAST_NAME</w:t>
      </w:r>
      <w:r w:rsidR="0069111D" w:rsidRPr="006F2CF8">
        <w:rPr>
          <w:rFonts w:ascii="Times New Roman" w:hAnsi="Times New Roman" w:cs="Times New Roman"/>
        </w:rPr>
        <w:t xml:space="preserve">, as detailed above, are substantially in excess of your insured’s policy limit amount, and we believe that if the case goes to </w:t>
      </w:r>
      <w:r w:rsidR="00AD06CB" w:rsidRPr="006F2CF8">
        <w:rPr>
          <w:rFonts w:ascii="Times New Roman" w:hAnsi="Times New Roman" w:cs="Times New Roman"/>
        </w:rPr>
        <w:t>trial,</w:t>
      </w:r>
      <w:r w:rsidR="0069111D" w:rsidRPr="006F2CF8">
        <w:rPr>
          <w:rFonts w:ascii="Times New Roman" w:hAnsi="Times New Roman" w:cs="Times New Roman"/>
        </w:rPr>
        <w:t xml:space="preserve"> </w:t>
      </w:r>
      <w:r w:rsidR="009333B2" w:rsidRPr="00C06E0B">
        <w:rPr>
          <w:rFonts w:ascii="Times New Roman" w:hAnsi="Times New Roman" w:cs="Times New Roman"/>
          <w:highlight w:val="yellow"/>
        </w:rPr>
        <w:t>HE_SHE_CLIENT</w:t>
      </w:r>
      <w:r w:rsidR="0069111D" w:rsidRPr="006F2CF8">
        <w:rPr>
          <w:rFonts w:ascii="Times New Roman" w:hAnsi="Times New Roman" w:cs="Times New Roman"/>
        </w:rPr>
        <w:t xml:space="preserve"> will undoubtedly recover far more than </w:t>
      </w:r>
      <w:r w:rsidR="0069111D" w:rsidRPr="00DA2ED1">
        <w:rPr>
          <w:rFonts w:ascii="Times New Roman" w:hAnsi="Times New Roman" w:cs="Times New Roman"/>
          <w:highlight w:val="yellow"/>
        </w:rPr>
        <w:t>$1,000,000.00</w:t>
      </w:r>
      <w:r w:rsidR="0069111D" w:rsidRPr="006F2CF8">
        <w:rPr>
          <w:rFonts w:ascii="Times New Roman" w:hAnsi="Times New Roman" w:cs="Times New Roman"/>
        </w:rPr>
        <w:t>.</w:t>
      </w:r>
    </w:p>
    <w:p w14:paraId="75071A5A" w14:textId="77777777" w:rsidR="0069111D" w:rsidRPr="006F2CF8" w:rsidRDefault="0069111D" w:rsidP="0069111D">
      <w:pPr>
        <w:tabs>
          <w:tab w:val="left" w:pos="540"/>
        </w:tabs>
        <w:ind w:left="547"/>
        <w:jc w:val="both"/>
        <w:rPr>
          <w:rFonts w:ascii="Times New Roman" w:hAnsi="Times New Roman" w:cs="Times New Roman"/>
        </w:rPr>
      </w:pPr>
    </w:p>
    <w:p w14:paraId="2C8AF3B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w:t>
      </w:r>
      <w:r w:rsidRPr="006F2CF8">
        <w:rPr>
          <w:rFonts w:ascii="Times New Roman" w:hAnsi="Times New Roman" w:cs="Times New Roman"/>
        </w:rPr>
        <w:lastRenderedPageBreak/>
        <w:t xml:space="preserve">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69B3B706" w14:textId="77777777" w:rsidR="0069111D" w:rsidRDefault="0069111D" w:rsidP="0069111D">
      <w:pPr>
        <w:tabs>
          <w:tab w:val="left" w:pos="540"/>
        </w:tabs>
        <w:ind w:left="547"/>
        <w:jc w:val="both"/>
        <w:rPr>
          <w:rFonts w:ascii="Times New Roman" w:hAnsi="Times New Roman" w:cs="Times New Roman"/>
        </w:rPr>
      </w:pPr>
    </w:p>
    <w:p w14:paraId="2E814656"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30740CF6" w14:textId="77777777" w:rsidR="0069111D" w:rsidRPr="006F2CF8" w:rsidRDefault="0069111D" w:rsidP="0069111D">
      <w:pPr>
        <w:tabs>
          <w:tab w:val="left" w:pos="540"/>
        </w:tabs>
        <w:ind w:left="547"/>
        <w:jc w:val="both"/>
        <w:rPr>
          <w:rFonts w:ascii="Times New Roman" w:hAnsi="Times New Roman" w:cs="Times New Roman"/>
        </w:rPr>
      </w:pPr>
    </w:p>
    <w:p w14:paraId="6F220A4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07F19952" w14:textId="77777777" w:rsidR="0069111D" w:rsidRPr="006F2CF8" w:rsidRDefault="0069111D" w:rsidP="0069111D">
      <w:pPr>
        <w:tabs>
          <w:tab w:val="left" w:pos="540"/>
        </w:tabs>
        <w:ind w:left="547"/>
        <w:jc w:val="both"/>
        <w:rPr>
          <w:rFonts w:ascii="Times New Roman" w:hAnsi="Times New Roman" w:cs="Times New Roman"/>
        </w:rPr>
      </w:pPr>
    </w:p>
    <w:p w14:paraId="5A938992" w14:textId="2CA86B1B" w:rsidR="0069111D" w:rsidRPr="006F2CF8" w:rsidRDefault="0069111D" w:rsidP="001002FB">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sidR="001002FB" w:rsidRPr="00AD23C5">
        <w:rPr>
          <w:rFonts w:ascii="Times New Roman" w:hAnsi="Times New Roman" w:cs="Times New Roman"/>
          <w:highlight w:val="yellow"/>
        </w:rPr>
        <w:t>HER_HIS_INSURED</w:t>
      </w:r>
      <w:r w:rsidR="001002FB">
        <w:rPr>
          <w:rFonts w:ascii="Times New Roman" w:hAnsi="Times New Roman" w:cs="Times New Roman"/>
        </w:rPr>
        <w:t xml:space="preserve"> </w:t>
      </w:r>
      <w:r w:rsidRPr="006F2CF8">
        <w:rPr>
          <w:rFonts w:ascii="Times New Roman" w:hAnsi="Times New Roman" w:cs="Times New Roman"/>
        </w:rPr>
        <w:t>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69119B60" w14:textId="77777777" w:rsidR="0069111D" w:rsidRPr="006F2CF8" w:rsidRDefault="0069111D" w:rsidP="0069111D">
      <w:pPr>
        <w:tabs>
          <w:tab w:val="left" w:pos="1440"/>
        </w:tabs>
        <w:ind w:left="1440" w:right="900"/>
        <w:jc w:val="both"/>
        <w:rPr>
          <w:rFonts w:ascii="Times New Roman" w:hAnsi="Times New Roman" w:cs="Times New Roman"/>
        </w:rPr>
      </w:pPr>
    </w:p>
    <w:p w14:paraId="63829CF2" w14:textId="77777777" w:rsidR="0069111D" w:rsidRPr="006F2CF8" w:rsidRDefault="0069111D" w:rsidP="0069111D">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24CBDF69" w14:textId="77777777" w:rsidR="0069111D" w:rsidRPr="006F2CF8" w:rsidRDefault="0069111D" w:rsidP="0069111D">
      <w:pPr>
        <w:tabs>
          <w:tab w:val="left" w:pos="1440"/>
        </w:tabs>
        <w:ind w:left="1440" w:right="900"/>
        <w:jc w:val="both"/>
        <w:rPr>
          <w:rFonts w:ascii="Times New Roman" w:hAnsi="Times New Roman" w:cs="Times New Roman"/>
        </w:rPr>
      </w:pPr>
    </w:p>
    <w:p w14:paraId="3C467D69" w14:textId="77777777" w:rsidR="0069111D" w:rsidRPr="006F2CF8" w:rsidRDefault="0069111D" w:rsidP="0069111D">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7745FCCF" w14:textId="77777777" w:rsidR="0069111D" w:rsidRPr="006F2CF8" w:rsidRDefault="0069111D" w:rsidP="0069111D">
      <w:pPr>
        <w:tabs>
          <w:tab w:val="left" w:pos="1440"/>
        </w:tabs>
        <w:ind w:left="1440"/>
        <w:jc w:val="both"/>
        <w:rPr>
          <w:rFonts w:ascii="Times New Roman" w:hAnsi="Times New Roman" w:cs="Times New Roman"/>
          <w:i/>
          <w:iCs/>
        </w:rPr>
      </w:pPr>
    </w:p>
    <w:p w14:paraId="53007EF8"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it is liable for the entire amount of the judgment against the insured including any portion in excess of policy limits, if in the exercise of such control it has failed to protect its insured from a judgment in excess of policy limits by refusing an offer of se</w:t>
      </w:r>
      <w:r>
        <w:rPr>
          <w:rFonts w:ascii="Times New Roman" w:hAnsi="Times New Roman" w:cs="Times New Roman"/>
        </w:rPr>
        <w:t>ttlement within policy limits.]</w:t>
      </w:r>
    </w:p>
    <w:p w14:paraId="5513CDFA" w14:textId="77777777" w:rsidR="0069111D" w:rsidRDefault="0069111D" w:rsidP="0069111D">
      <w:pPr>
        <w:tabs>
          <w:tab w:val="left" w:pos="540"/>
        </w:tabs>
        <w:ind w:left="547"/>
        <w:jc w:val="both"/>
        <w:rPr>
          <w:rFonts w:ascii="Times New Roman" w:hAnsi="Times New Roman" w:cs="Times New Roman"/>
        </w:rPr>
      </w:pPr>
    </w:p>
    <w:p w14:paraId="73D1E08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59EE29F" w14:textId="77777777" w:rsidR="0069111D" w:rsidRPr="006F2CF8" w:rsidRDefault="0069111D" w:rsidP="0069111D">
      <w:pPr>
        <w:tabs>
          <w:tab w:val="left" w:pos="540"/>
        </w:tabs>
        <w:ind w:left="547"/>
        <w:jc w:val="both"/>
        <w:rPr>
          <w:rFonts w:ascii="Times New Roman" w:hAnsi="Times New Roman" w:cs="Times New Roman"/>
        </w:rPr>
      </w:pPr>
    </w:p>
    <w:p w14:paraId="4B68D04B" w14:textId="5E2F1169" w:rsidR="0069111D" w:rsidRPr="006F2CF8" w:rsidRDefault="0069111D" w:rsidP="00D33006">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904105">
        <w:rPr>
          <w:rFonts w:ascii="Times New Roman" w:hAnsi="Times New Roman" w:cs="Times New Roman"/>
          <w:highlight w:val="yellow"/>
        </w:rPr>
        <w:t>MR_MRS_CLIENT_LAST_NAME</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F12573" w:rsidRPr="00DA6F51">
        <w:rPr>
          <w:rFonts w:ascii="Times New Roman" w:hAnsi="Times New Roman" w:cs="Times New Roman"/>
          <w:highlight w:val="yellow"/>
        </w:rPr>
        <w:t>HE_SHE_CLIENT</w:t>
      </w:r>
      <w:r w:rsidRPr="006F2CF8">
        <w:rPr>
          <w:rFonts w:ascii="Times New Roman" w:hAnsi="Times New Roman" w:cs="Times New Roman"/>
        </w:rPr>
        <w:t xml:space="preserve"> would make an extremely sympathetic witness and </w:t>
      </w:r>
      <w:r w:rsidR="00D33006" w:rsidRPr="008A1062">
        <w:rPr>
          <w:rFonts w:ascii="Times New Roman" w:hAnsi="Times New Roman" w:cs="Times New Roman"/>
          <w:highlight w:val="yellow"/>
        </w:rPr>
        <w:t>HER_HIS_CLIENT</w:t>
      </w:r>
      <w:r w:rsidR="00D33006">
        <w:rPr>
          <w:rFonts w:ascii="Times New Roman" w:hAnsi="Times New Roman" w:cs="Times New Roman"/>
        </w:rPr>
        <w:t xml:space="preserve"> </w:t>
      </w:r>
      <w:r w:rsidRPr="006F2CF8">
        <w:rPr>
          <w:rFonts w:ascii="Times New Roman" w:hAnsi="Times New Roman" w:cs="Times New Roman"/>
        </w:rPr>
        <w:t xml:space="preserve">story can easily be expected to move a jury to return a significant award.  </w:t>
      </w:r>
    </w:p>
    <w:p w14:paraId="0F0BA19E" w14:textId="77777777" w:rsidR="0069111D" w:rsidRPr="006F2CF8" w:rsidRDefault="0069111D" w:rsidP="0069111D">
      <w:pPr>
        <w:tabs>
          <w:tab w:val="left" w:pos="540"/>
        </w:tabs>
        <w:jc w:val="both"/>
        <w:rPr>
          <w:rFonts w:ascii="Times New Roman" w:hAnsi="Times New Roman" w:cs="Times New Roman"/>
        </w:rPr>
      </w:pPr>
    </w:p>
    <w:p w14:paraId="4C43F21B" w14:textId="7C2715F5" w:rsidR="0069111D" w:rsidRPr="006F2CF8" w:rsidRDefault="0069111D" w:rsidP="00057122">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experienced as a result of </w:t>
      </w:r>
      <w:r w:rsidR="00057122" w:rsidRPr="00057122">
        <w:rPr>
          <w:rFonts w:ascii="Times New Roman" w:hAnsi="Times New Roman" w:cs="Times New Roman"/>
          <w:highlight w:val="yellow"/>
        </w:rPr>
        <w:t>HER_HIS_CLIENT</w:t>
      </w:r>
      <w:r w:rsidR="00057122">
        <w:rPr>
          <w:rFonts w:ascii="Times New Roman" w:hAnsi="Times New Roman" w:cs="Times New Roman"/>
        </w:rPr>
        <w:t xml:space="preserve"> </w:t>
      </w:r>
      <w:r w:rsidRPr="006F2CF8">
        <w:rPr>
          <w:rFonts w:ascii="Times New Roman" w:hAnsi="Times New Roman" w:cs="Times New Roman"/>
        </w:rPr>
        <w:t xml:space="preserve">injuries. </w:t>
      </w:r>
    </w:p>
    <w:p w14:paraId="65ABC920" w14:textId="77777777" w:rsidR="0069111D" w:rsidRPr="006F2CF8" w:rsidRDefault="0069111D" w:rsidP="0069111D">
      <w:pPr>
        <w:tabs>
          <w:tab w:val="left" w:pos="540"/>
        </w:tabs>
        <w:ind w:left="547"/>
        <w:jc w:val="both"/>
        <w:rPr>
          <w:rFonts w:ascii="Times New Roman" w:hAnsi="Times New Roman" w:cs="Times New Roman"/>
        </w:rPr>
      </w:pPr>
    </w:p>
    <w:p w14:paraId="0A4FD03B"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w:t>
      </w:r>
    </w:p>
    <w:p w14:paraId="32F427B9" w14:textId="77777777" w:rsidR="0069111D" w:rsidRPr="006F2CF8" w:rsidRDefault="0069111D" w:rsidP="0069111D">
      <w:pPr>
        <w:tabs>
          <w:tab w:val="left" w:pos="540"/>
        </w:tabs>
        <w:ind w:left="547"/>
        <w:jc w:val="both"/>
        <w:rPr>
          <w:rFonts w:ascii="Times New Roman" w:hAnsi="Times New Roman" w:cs="Times New Roman"/>
        </w:rPr>
      </w:pPr>
    </w:p>
    <w:p w14:paraId="5BA4B833" w14:textId="75040B51" w:rsidR="0069111D" w:rsidRPr="008D42F8" w:rsidRDefault="0069111D" w:rsidP="008D42F8">
      <w:pPr>
        <w:tabs>
          <w:tab w:val="left" w:pos="540"/>
        </w:tabs>
        <w:ind w:left="547"/>
        <w:jc w:val="both"/>
        <w:rPr>
          <w:rFonts w:ascii="Times New Roman" w:hAnsi="Times New Roman" w:cs="Times New Roman"/>
          <w:b/>
        </w:rPr>
      </w:pPr>
      <w:r w:rsidRPr="006F2CF8">
        <w:rPr>
          <w:rFonts w:ascii="Times New Roman" w:hAnsi="Times New Roman" w:cs="Times New Roman"/>
          <w:b/>
        </w:rPr>
        <w:t xml:space="preserve">AS SUCH, OUR CLIENT HEREIN OFFERS TO SETTLE </w:t>
      </w:r>
      <w:r w:rsidR="008D42F8" w:rsidRPr="008D42F8">
        <w:rPr>
          <w:rFonts w:ascii="Times New Roman" w:hAnsi="Times New Roman" w:cs="Times New Roman"/>
          <w:b/>
          <w:highlight w:val="yellow"/>
        </w:rPr>
        <w:t>HER_HIS_CLIENT_CAP</w:t>
      </w:r>
      <w:r w:rsidR="00C954D6">
        <w:rPr>
          <w:rFonts w:ascii="Times New Roman" w:hAnsi="Times New Roman" w:cs="Times New Roman"/>
          <w:b/>
        </w:rPr>
        <w:t xml:space="preserve"> </w:t>
      </w:r>
      <w:r w:rsidRPr="006F2CF8">
        <w:rPr>
          <w:rFonts w:ascii="Times New Roman" w:hAnsi="Times New Roman" w:cs="Times New Roman"/>
          <w:b/>
        </w:rPr>
        <w:t xml:space="preserve">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593B6E1E" w14:textId="77777777" w:rsidR="0069111D" w:rsidRPr="00E14317" w:rsidRDefault="0069111D" w:rsidP="0069111D">
      <w:pPr>
        <w:tabs>
          <w:tab w:val="left" w:pos="540"/>
        </w:tabs>
        <w:jc w:val="both"/>
        <w:rPr>
          <w:rFonts w:ascii="Times New Roman" w:hAnsi="Times New Roman" w:cs="Times New Roman"/>
          <w:b/>
        </w:rPr>
      </w:pPr>
    </w:p>
    <w:p w14:paraId="57FC5CD3" w14:textId="11DAECBD" w:rsidR="0069111D" w:rsidRDefault="0069111D" w:rsidP="004609CF">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4609CF" w:rsidRPr="001714AC">
        <w:rPr>
          <w:rFonts w:ascii="Times New Roman" w:hAnsi="Times New Roman" w:cs="Times New Roman"/>
          <w:b/>
          <w:highlight w:val="yellow"/>
          <w:u w:val="single"/>
        </w:rPr>
        <w:t>INSURANCE_NAME_CAP</w:t>
      </w:r>
      <w:r w:rsidRPr="00201320">
        <w:rPr>
          <w:rFonts w:ascii="Times New Roman" w:hAnsi="Times New Roman" w:cs="Times New Roman"/>
          <w:b/>
          <w:u w:val="single"/>
        </w:rPr>
        <w:t xml:space="preserve"> MUST STRICTLY DO ALL OF THE FOLLOWING ON OR BEFORE 5:00 P.M. ON </w:t>
      </w:r>
      <w:r w:rsidR="006A7C58">
        <w:rPr>
          <w:rFonts w:ascii="Times New Roman" w:hAnsi="Times New Roman" w:cs="Times New Roman"/>
          <w:b/>
          <w:highlight w:val="yellow"/>
          <w:u w:val="single"/>
        </w:rPr>
        <w:t>SETTLEMENT_EXP_DATE</w:t>
      </w:r>
      <w:r w:rsidRPr="00B36511">
        <w:rPr>
          <w:rFonts w:ascii="Times New Roman" w:hAnsi="Times New Roman" w:cs="Times New Roman"/>
          <w:b/>
          <w:highlight w:val="yellow"/>
          <w:u w:val="single"/>
        </w:rPr>
        <w:t>:</w:t>
      </w:r>
    </w:p>
    <w:p w14:paraId="0781E206" w14:textId="77777777" w:rsidR="0069111D" w:rsidRDefault="0069111D" w:rsidP="0069111D">
      <w:pPr>
        <w:tabs>
          <w:tab w:val="left" w:pos="540"/>
        </w:tabs>
        <w:ind w:left="547"/>
        <w:jc w:val="both"/>
        <w:rPr>
          <w:rFonts w:ascii="Times New Roman" w:hAnsi="Times New Roman" w:cs="Times New Roman"/>
          <w:b/>
        </w:rPr>
      </w:pPr>
      <w:r>
        <w:rPr>
          <w:rFonts w:ascii="Times New Roman" w:hAnsi="Times New Roman" w:cs="Times New Roman"/>
          <w:b/>
        </w:rPr>
        <w:t> </w:t>
      </w:r>
    </w:p>
    <w:p w14:paraId="1CC8ABB7" w14:textId="2AA50D61"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ACCEPTANCE MUST BE IN WRITING, AND EITHER FAXED TO (424) 429-2432 OR EMAILED TO LILLIAN@SEDLAWGROUP.COM, BY NO LATER THAN 5:00 P.M. ON </w:t>
      </w:r>
      <w:r w:rsidR="006A7C58">
        <w:rPr>
          <w:rFonts w:ascii="Times New Roman" w:hAnsi="Times New Roman" w:cs="Times New Roman"/>
          <w:b/>
          <w:highlight w:val="yellow"/>
        </w:rPr>
        <w:t>SETTLEMENT_EXP_DATE</w:t>
      </w:r>
      <w:r>
        <w:rPr>
          <w:rFonts w:ascii="Times New Roman" w:hAnsi="Times New Roman" w:cs="Times New Roman"/>
          <w:b/>
        </w:rPr>
        <w:t>;</w:t>
      </w:r>
    </w:p>
    <w:p w14:paraId="59705369" w14:textId="2620E31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SEND A COPY OF A STANDARD</w:t>
      </w:r>
      <w:r w:rsidR="00651294">
        <w:rPr>
          <w:rFonts w:ascii="Times New Roman" w:hAnsi="Times New Roman" w:cs="Times New Roman"/>
          <w:b/>
        </w:rPr>
        <w:t xml:space="preserve"> </w:t>
      </w:r>
      <w:r w:rsidR="00651294" w:rsidRPr="001714AC">
        <w:rPr>
          <w:rFonts w:ascii="Times New Roman" w:hAnsi="Times New Roman" w:cs="Times New Roman"/>
          <w:b/>
          <w:highlight w:val="yellow"/>
          <w:u w:val="single"/>
        </w:rPr>
        <w:t>INSURANCE_NAME_CAP</w:t>
      </w:r>
      <w:r w:rsidR="00651294">
        <w:rPr>
          <w:rFonts w:ascii="Times New Roman" w:hAnsi="Times New Roman" w:cs="Times New Roman"/>
          <w:b/>
        </w:rPr>
        <w:t xml:space="preserve"> </w:t>
      </w:r>
      <w:r>
        <w:rPr>
          <w:rFonts w:ascii="Times New Roman" w:hAnsi="Times New Roman" w:cs="Times New Roman"/>
          <w:b/>
        </w:rPr>
        <w:t xml:space="preserve">RELEASE FOR </w:t>
      </w:r>
      <w:r w:rsidR="00A54CCB" w:rsidRPr="000123A1">
        <w:rPr>
          <w:rFonts w:ascii="Times New Roman" w:hAnsi="Times New Roman" w:cs="Times New Roman"/>
          <w:b/>
          <w:highlight w:val="yellow"/>
        </w:rPr>
        <w:t>CLIENT_NAME_ALL_CAP</w:t>
      </w:r>
      <w:r w:rsidR="00A54CCB">
        <w:rPr>
          <w:rFonts w:ascii="Times New Roman" w:hAnsi="Times New Roman" w:cs="Times New Roman"/>
          <w:b/>
        </w:rPr>
        <w:t xml:space="preserve"> </w:t>
      </w:r>
      <w:r>
        <w:rPr>
          <w:rFonts w:ascii="Times New Roman" w:hAnsi="Times New Roman" w:cs="Times New Roman"/>
          <w:b/>
        </w:rPr>
        <w:t xml:space="preserve">TO SIGN, ADDRESSED TO THE UNDERSIGNED’S ATTENTION BEFORE THE OFFER EXPIRES;   </w:t>
      </w:r>
    </w:p>
    <w:p w14:paraId="453CCB5F" w14:textId="39AC3CA4"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411FFE">
        <w:rPr>
          <w:rFonts w:ascii="Times New Roman" w:hAnsi="Times New Roman" w:cs="Times New Roman"/>
          <w:b/>
          <w:highlight w:val="yellow"/>
        </w:rPr>
        <w:t>MR_OR_MRS_INSURED_NAME_ALL_CAP</w:t>
      </w:r>
      <w:r>
        <w:rPr>
          <w:rFonts w:ascii="Times New Roman" w:hAnsi="Times New Roman" w:cs="Times New Roman"/>
          <w:b/>
        </w:rPr>
        <w:t xml:space="preserve"> IS NOT A PARTY TO THIS ACTION. DO NOT INCLUDE ANY TERMS IN THE GENERAL RELEASE THAT PURPORTS TO IMPOSE A DUTY OR AN OBLIGATION ON COUNSEL TO DEFEND AND/OR INDEMNIFY YOUR INSURED, </w:t>
      </w:r>
      <w:r w:rsidR="00740122">
        <w:rPr>
          <w:rFonts w:ascii="Times New Roman" w:hAnsi="Times New Roman" w:cs="Times New Roman"/>
          <w:b/>
          <w:highlight w:val="yellow"/>
        </w:rPr>
        <w:t>MR_OR_MRS_INSURED_NAME_ALL_CAP</w:t>
      </w:r>
      <w:r w:rsidR="003D62A8">
        <w:rPr>
          <w:rFonts w:ascii="Times New Roman" w:hAnsi="Times New Roman" w:cs="Times New Roman"/>
          <w:b/>
        </w:rPr>
        <w:t>,</w:t>
      </w:r>
      <w:r>
        <w:rPr>
          <w:rFonts w:ascii="Times New Roman" w:hAnsi="Times New Roman" w:cs="Times New Roman"/>
          <w:b/>
        </w:rPr>
        <w:t xml:space="preserve"> OR ANYONE ELSE FOR THAT MATTER.  INCLUSION OF ANY SUCH TERM IN THE GENERAL RELEASE WILL CONSTITUTE A REJECTION OF THIS OFFER;</w:t>
      </w:r>
    </w:p>
    <w:p w14:paraId="4852C863"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2ADE65BE" w14:textId="77777777" w:rsidR="0069111D" w:rsidRDefault="0069111D" w:rsidP="0069111D">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30F1F374" w14:textId="72B9CF2B" w:rsidR="0069111D" w:rsidRPr="00C63E36" w:rsidRDefault="0069111D" w:rsidP="00C63E36">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THE SETTLEMENT DRAFT CHECK MUST BE MADE PAYABLE AS FOLLOWS, “SEDAGHAT LAW GROUP CLIENT TRUST ACCOUNT FBO </w:t>
      </w:r>
      <w:r w:rsidR="00C63E36" w:rsidRPr="000123A1">
        <w:rPr>
          <w:rFonts w:ascii="Times New Roman" w:hAnsi="Times New Roman" w:cs="Times New Roman"/>
          <w:b/>
          <w:highlight w:val="yellow"/>
        </w:rPr>
        <w:t>CLIENT_NAME_ALL_CAP</w:t>
      </w:r>
      <w:r w:rsidRPr="00C63E36">
        <w:rPr>
          <w:rFonts w:ascii="Times New Roman" w:hAnsi="Times New Roman" w:cs="Times New Roman"/>
          <w:b/>
        </w:rPr>
        <w:t>”</w:t>
      </w:r>
    </w:p>
    <w:p w14:paraId="4D158347" w14:textId="77777777" w:rsidR="0069111D" w:rsidRPr="00F6078A" w:rsidRDefault="0069111D" w:rsidP="0069111D">
      <w:pPr>
        <w:tabs>
          <w:tab w:val="left" w:pos="540"/>
        </w:tabs>
        <w:ind w:left="547"/>
        <w:jc w:val="both"/>
        <w:rPr>
          <w:rFonts w:ascii="Times New Roman" w:hAnsi="Times New Roman" w:cs="Times New Roman"/>
          <w:b/>
        </w:rPr>
      </w:pPr>
    </w:p>
    <w:p w14:paraId="4D5A2856" w14:textId="0A7B2442" w:rsidR="0069111D" w:rsidRPr="00F6078A" w:rsidRDefault="0069111D" w:rsidP="0069111D">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6A7C58">
        <w:rPr>
          <w:rFonts w:ascii="Times New Roman" w:hAnsi="Times New Roman" w:cs="Times New Roman"/>
          <w:b/>
          <w:highlight w:val="yellow"/>
          <w:u w:val="single"/>
        </w:rPr>
        <w:t>SETTLEMENT_EXP_DATE</w:t>
      </w:r>
      <w:r w:rsidRPr="00F6078A">
        <w:rPr>
          <w:rFonts w:ascii="Times New Roman" w:hAnsi="Times New Roman" w:cs="Times New Roman"/>
          <w:b/>
          <w:u w:val="single"/>
        </w:rPr>
        <w:t>.</w:t>
      </w:r>
    </w:p>
    <w:p w14:paraId="16CA5A83" w14:textId="77777777" w:rsidR="0069111D" w:rsidRPr="00F6078A" w:rsidRDefault="0069111D" w:rsidP="0069111D">
      <w:pPr>
        <w:tabs>
          <w:tab w:val="left" w:pos="540"/>
        </w:tabs>
        <w:jc w:val="both"/>
        <w:rPr>
          <w:rFonts w:ascii="Times New Roman" w:hAnsi="Times New Roman" w:cs="Times New Roman"/>
          <w:b/>
        </w:rPr>
      </w:pPr>
    </w:p>
    <w:p w14:paraId="6BFF2350" w14:textId="77777777" w:rsidR="0069111D" w:rsidRDefault="0069111D" w:rsidP="0069111D">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are in a position to act promptly upon this demand and tender the full aggregate policy limits carried by your insured. </w:t>
      </w:r>
    </w:p>
    <w:p w14:paraId="35FA9818" w14:textId="77777777" w:rsidR="0069111D" w:rsidRDefault="0069111D" w:rsidP="0069111D">
      <w:pPr>
        <w:tabs>
          <w:tab w:val="left" w:pos="540"/>
        </w:tabs>
        <w:ind w:left="547"/>
        <w:jc w:val="both"/>
        <w:rPr>
          <w:rFonts w:ascii="Times New Roman" w:hAnsi="Times New Roman" w:cs="Times New Roman"/>
          <w:b/>
        </w:rPr>
      </w:pPr>
    </w:p>
    <w:p w14:paraId="69A99713" w14:textId="77777777" w:rsidR="0069111D" w:rsidRPr="00B36511" w:rsidRDefault="0069111D" w:rsidP="0069111D">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B36511">
        <w:rPr>
          <w:rFonts w:ascii="Times New Roman" w:hAnsi="Times New Roman" w:cs="Times New Roman"/>
          <w:b/>
          <w:highlight w:val="yellow"/>
        </w:rPr>
        <w:t>Exhibit “4”</w:t>
      </w:r>
      <w:r w:rsidRPr="0005791A">
        <w:rPr>
          <w:rFonts w:ascii="Times New Roman" w:hAnsi="Times New Roman" w:cs="Times New Roman"/>
          <w:bCs/>
        </w:rPr>
        <w:t xml:space="preserve">. </w:t>
      </w:r>
      <w:r w:rsidRPr="00B36511">
        <w:rPr>
          <w:rFonts w:ascii="Times New Roman" w:hAnsi="Times New Roman" w:cs="Times New Roman"/>
          <w:bCs/>
          <w:color w:val="FF0000"/>
        </w:rPr>
        <w:t>(change exhibit number</w:t>
      </w:r>
      <w:r>
        <w:rPr>
          <w:rFonts w:ascii="Times New Roman" w:hAnsi="Times New Roman" w:cs="Times New Roman"/>
          <w:bCs/>
          <w:color w:val="FF0000"/>
        </w:rPr>
        <w:t xml:space="preserve"> if necessary</w:t>
      </w:r>
      <w:r w:rsidRPr="00B36511">
        <w:rPr>
          <w:rFonts w:ascii="Times New Roman" w:hAnsi="Times New Roman" w:cs="Times New Roman"/>
          <w:bCs/>
          <w:color w:val="FF0000"/>
        </w:rPr>
        <w:t>)</w:t>
      </w:r>
    </w:p>
    <w:p w14:paraId="2A15A33F" w14:textId="77777777" w:rsidR="0069111D" w:rsidRPr="00F6078A" w:rsidRDefault="0069111D" w:rsidP="0069111D">
      <w:pPr>
        <w:tabs>
          <w:tab w:val="left" w:pos="540"/>
        </w:tabs>
        <w:jc w:val="both"/>
        <w:rPr>
          <w:rFonts w:ascii="Times New Roman" w:hAnsi="Times New Roman" w:cs="Times New Roman"/>
        </w:rPr>
      </w:pPr>
    </w:p>
    <w:p w14:paraId="1B247E95" w14:textId="77777777" w:rsidR="0069111D" w:rsidRPr="00A01BD7" w:rsidRDefault="0069111D" w:rsidP="0069111D">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6218D3AC" w14:textId="77777777" w:rsidR="0069111D" w:rsidRPr="00F6078A" w:rsidRDefault="0069111D" w:rsidP="0069111D">
      <w:pPr>
        <w:tabs>
          <w:tab w:val="left" w:pos="540"/>
        </w:tabs>
        <w:ind w:left="547"/>
        <w:jc w:val="both"/>
        <w:rPr>
          <w:rFonts w:ascii="Times New Roman" w:hAnsi="Times New Roman" w:cs="Times New Roman"/>
        </w:rPr>
      </w:pPr>
    </w:p>
    <w:p w14:paraId="6D7D5A81" w14:textId="4B961C78" w:rsidR="0069111D" w:rsidRPr="00A01BD7" w:rsidRDefault="0069111D" w:rsidP="00F95749">
      <w:pPr>
        <w:tabs>
          <w:tab w:val="left" w:pos="540"/>
        </w:tabs>
        <w:ind w:left="547"/>
        <w:jc w:val="both"/>
        <w:rPr>
          <w:rFonts w:ascii="Times New Roman" w:hAnsi="Times New Roman" w:cs="Times New Roman"/>
          <w:b/>
        </w:rPr>
      </w:pPr>
      <w:r w:rsidRPr="00A01BD7">
        <w:rPr>
          <w:rFonts w:ascii="Times New Roman" w:hAnsi="Times New Roman" w:cs="Times New Roman"/>
          <w:b/>
        </w:rPr>
        <w:t xml:space="preserve">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w:t>
      </w:r>
      <w:r w:rsidR="00F95749" w:rsidRPr="00F95749">
        <w:rPr>
          <w:rFonts w:ascii="Times New Roman" w:hAnsi="Times New Roman" w:cs="Times New Roman"/>
          <w:b/>
          <w:highlight w:val="yellow"/>
        </w:rPr>
        <w:t>HER_HIS_INSURED</w:t>
      </w:r>
      <w:r w:rsidR="00F95749">
        <w:rPr>
          <w:rFonts w:ascii="Times New Roman" w:hAnsi="Times New Roman" w:cs="Times New Roman"/>
          <w:b/>
        </w:rPr>
        <w:t xml:space="preserve"> </w:t>
      </w:r>
      <w:r w:rsidRPr="00A01BD7">
        <w:rPr>
          <w:rFonts w:ascii="Times New Roman" w:hAnsi="Times New Roman" w:cs="Times New Roman"/>
          <w:b/>
        </w:rPr>
        <w:t>policy limits, therefore, our above offer to consider settlement is valid for the purpose of this settlement demand only.</w:t>
      </w:r>
    </w:p>
    <w:p w14:paraId="7D05EBB7" w14:textId="77777777" w:rsidR="0069111D" w:rsidRDefault="0069111D" w:rsidP="0069111D">
      <w:pPr>
        <w:tabs>
          <w:tab w:val="left" w:pos="540"/>
        </w:tabs>
        <w:ind w:left="547"/>
        <w:jc w:val="both"/>
        <w:rPr>
          <w:rFonts w:ascii="Times New Roman" w:hAnsi="Times New Roman" w:cs="Times New Roman"/>
          <w:b/>
        </w:rPr>
      </w:pPr>
    </w:p>
    <w:p w14:paraId="6730B833"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We are certain you are aware that if a judgment in excess of the policy limits is entered against your insured in a lawsuit, when you have had the opportunity to settle this matter within the policy limits, 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53176BF2"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44950093" w14:textId="4AF52A59"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BF52AF">
        <w:rPr>
          <w:rFonts w:ascii="Times New Roman" w:hAnsi="Times New Roman" w:cs="Times New Roman"/>
          <w:b/>
          <w:highlight w:val="yellow"/>
        </w:rPr>
        <w:t>.</w:t>
      </w:r>
      <w:r w:rsidRPr="006F2CF8">
        <w:rPr>
          <w:rFonts w:ascii="Times New Roman" w:hAnsi="Times New Roman" w:cs="Times New Roman"/>
        </w:rPr>
        <w:t xml:space="preserve"> </w:t>
      </w:r>
    </w:p>
    <w:p w14:paraId="2343E331" w14:textId="77777777" w:rsidR="0069111D" w:rsidRPr="006F2CF8" w:rsidRDefault="0069111D" w:rsidP="0069111D">
      <w:pPr>
        <w:tabs>
          <w:tab w:val="left" w:pos="540"/>
        </w:tabs>
        <w:ind w:left="547"/>
        <w:jc w:val="both"/>
        <w:rPr>
          <w:rFonts w:ascii="Times New Roman" w:hAnsi="Times New Roman" w:cs="Times New Roman"/>
        </w:rPr>
      </w:pPr>
    </w:p>
    <w:p w14:paraId="7E6F95D4"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19D3EDB7" w14:textId="77777777" w:rsidR="0069111D" w:rsidRDefault="0069111D" w:rsidP="0069111D">
      <w:pPr>
        <w:tabs>
          <w:tab w:val="left" w:pos="540"/>
        </w:tabs>
        <w:ind w:left="547"/>
        <w:jc w:val="both"/>
        <w:rPr>
          <w:rFonts w:ascii="Times New Roman" w:hAnsi="Times New Roman" w:cs="Times New Roman"/>
        </w:rPr>
      </w:pPr>
    </w:p>
    <w:p w14:paraId="72533728" w14:textId="40B650BA" w:rsidR="0069111D" w:rsidRDefault="0069111D" w:rsidP="0069111D">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sidR="008155E1">
        <w:rPr>
          <w:rFonts w:ascii="Times New Roman" w:eastAsia="Times New Roman" w:hAnsi="Times New Roman" w:cs="Times New Roman"/>
          <w:highlight w:val="yellow"/>
        </w:rPr>
        <w:t>CLIENT_SEX</w:t>
      </w:r>
      <w:r w:rsidRPr="006F2CF8">
        <w:rPr>
          <w:rFonts w:ascii="Times New Roman" w:eastAsia="Times New Roman" w:hAnsi="Times New Roman" w:cs="Times New Roman"/>
        </w:rPr>
        <w:t xml:space="preserve"> </w:t>
      </w:r>
      <w:r w:rsidR="000E281B" w:rsidRPr="000E281B">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7D77E3C7" w14:textId="77777777" w:rsidR="0069111D" w:rsidRDefault="0069111D" w:rsidP="0069111D">
      <w:pPr>
        <w:tabs>
          <w:tab w:val="left" w:pos="540"/>
        </w:tabs>
        <w:ind w:left="547"/>
        <w:jc w:val="both"/>
        <w:rPr>
          <w:rFonts w:ascii="Times New Roman" w:eastAsia="Times New Roman" w:hAnsi="Times New Roman" w:cs="Times New Roman"/>
        </w:rPr>
      </w:pPr>
    </w:p>
    <w:p w14:paraId="7B6A3902" w14:textId="2103309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904105">
        <w:rPr>
          <w:rFonts w:ascii="Times New Roman" w:hAnsi="Times New Roman" w:cs="Times New Roman"/>
          <w:highlight w:val="yellow"/>
        </w:rPr>
        <w:t>MR_MRS_CLIENT_LAST_NAME</w:t>
      </w:r>
      <w:r w:rsidRPr="006F2CF8">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000C2934" w:rsidRPr="000C2934">
        <w:rPr>
          <w:rFonts w:ascii="Times New Roman" w:eastAsia="Times New Roman" w:hAnsi="Times New Roman" w:cs="Times New Roman"/>
          <w:highlight w:val="yellow"/>
        </w:rPr>
        <w:t>HER_HIS_CLIENT</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in light of </w:t>
      </w:r>
      <w:r w:rsidR="00904105">
        <w:rPr>
          <w:rFonts w:ascii="Times New Roman" w:hAnsi="Times New Roman" w:cs="Times New Roman"/>
          <w:highlight w:val="yellow"/>
        </w:rPr>
        <w:t>MR_MRS_CLIENT_LAST_NAME</w:t>
      </w:r>
      <w:r w:rsidRPr="00BF52AF">
        <w:rPr>
          <w:rFonts w:ascii="Times New Roman" w:hAnsi="Times New Roman" w:cs="Times New Roman"/>
          <w:highlight w:val="yellow"/>
        </w:rPr>
        <w:t>’</w:t>
      </w:r>
      <w:r>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3519FB56" w14:textId="77777777" w:rsidR="0069111D" w:rsidRPr="006F2CF8" w:rsidRDefault="0069111D" w:rsidP="0069111D">
      <w:pPr>
        <w:tabs>
          <w:tab w:val="left" w:pos="540"/>
        </w:tabs>
        <w:ind w:left="547"/>
        <w:jc w:val="both"/>
        <w:rPr>
          <w:rFonts w:ascii="Times New Roman" w:hAnsi="Times New Roman" w:cs="Times New Roman"/>
        </w:rPr>
      </w:pPr>
    </w:p>
    <w:p w14:paraId="40CBE497" w14:textId="08E62219" w:rsidR="0069111D" w:rsidRPr="00271815" w:rsidRDefault="0069111D" w:rsidP="0027181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411FFE">
        <w:rPr>
          <w:rFonts w:ascii="Times New Roman" w:eastAsia="Times New Roman" w:hAnsi="Times New Roman" w:cs="Times New Roman"/>
          <w:highlight w:val="yellow"/>
        </w:rPr>
        <w:t>INSURANCE_NAME</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w:t>
      </w:r>
      <w:r w:rsidR="003D62A8" w:rsidRPr="006F2CF8">
        <w:rPr>
          <w:rFonts w:ascii="Times New Roman" w:eastAsia="Times New Roman" w:hAnsi="Times New Roman" w:cs="Times New Roman"/>
        </w:rPr>
        <w:t>position,</w:t>
      </w:r>
      <w:r w:rsidR="00FB4F6F">
        <w:rPr>
          <w:rFonts w:ascii="Times New Roman" w:eastAsia="Times New Roman" w:hAnsi="Times New Roman" w:cs="Times New Roman"/>
        </w:rPr>
        <w:t xml:space="preserve"> </w:t>
      </w:r>
      <w:r w:rsidR="00271815" w:rsidRPr="00FB4F6F">
        <w:rPr>
          <w:rFonts w:ascii="Times New Roman" w:eastAsia="Times New Roman" w:hAnsi="Times New Roman" w:cs="Times New Roman"/>
          <w:highlight w:val="yellow"/>
        </w:rPr>
        <w:t>HE_SHE_CLIENT_PAGE7</w:t>
      </w:r>
      <w:r w:rsidR="00271815">
        <w:rPr>
          <w:rFonts w:ascii="Times New Roman" w:eastAsia="Times New Roman" w:hAnsi="Times New Roman" w:cs="Times New Roman"/>
        </w:rPr>
        <w:t xml:space="preserve"> </w:t>
      </w:r>
      <w:r w:rsidRPr="006F2CF8">
        <w:rPr>
          <w:rFonts w:ascii="Times New Roman" w:eastAsia="Times New Roman" w:hAnsi="Times New Roman" w:cs="Times New Roman"/>
        </w:rPr>
        <w:t>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411FFE">
        <w:rPr>
          <w:rFonts w:ascii="Times New Roman" w:eastAsia="Times New Roman" w:hAnsi="Times New Roman" w:cs="Times New Roman"/>
          <w:highlight w:val="yellow"/>
        </w:rPr>
        <w:t>INSURANCE_NAME</w:t>
      </w:r>
      <w:r>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690D403B" w14:textId="77777777" w:rsidR="0069111D" w:rsidRPr="006F2CF8" w:rsidRDefault="0069111D" w:rsidP="0069111D">
      <w:pPr>
        <w:tabs>
          <w:tab w:val="left" w:pos="540"/>
        </w:tabs>
        <w:ind w:left="547"/>
        <w:jc w:val="both"/>
        <w:rPr>
          <w:rFonts w:ascii="Times New Roman" w:hAnsi="Times New Roman" w:cs="Times New Roman"/>
        </w:rPr>
      </w:pPr>
    </w:p>
    <w:p w14:paraId="3C660D4C" w14:textId="77777777" w:rsidR="0069111D" w:rsidRDefault="0069111D" w:rsidP="0069111D">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Pr="00F6078A">
        <w:rPr>
          <w:rFonts w:ascii="Times New Roman" w:hAnsi="Times New Roman" w:cs="Times New Roman"/>
          <w:b/>
          <w:bCs/>
        </w:rPr>
        <w:t xml:space="preserve">. </w:t>
      </w:r>
    </w:p>
    <w:p w14:paraId="3218EBBC" w14:textId="77777777" w:rsidR="0069111D" w:rsidRDefault="0069111D" w:rsidP="0069111D">
      <w:pPr>
        <w:tabs>
          <w:tab w:val="left" w:pos="540"/>
        </w:tabs>
        <w:ind w:left="547"/>
        <w:jc w:val="both"/>
        <w:rPr>
          <w:rFonts w:ascii="Times New Roman" w:hAnsi="Times New Roman" w:cs="Times New Roman"/>
          <w:b/>
          <w:bCs/>
        </w:rPr>
      </w:pPr>
    </w:p>
    <w:p w14:paraId="01185DF2" w14:textId="77777777" w:rsidR="0069111D" w:rsidRPr="0005791A"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1ED8CDCE" w14:textId="77777777" w:rsidR="0069111D" w:rsidRDefault="0069111D" w:rsidP="0069111D">
      <w:pPr>
        <w:tabs>
          <w:tab w:val="left" w:pos="540"/>
        </w:tabs>
        <w:ind w:left="547"/>
        <w:jc w:val="both"/>
        <w:rPr>
          <w:rFonts w:ascii="Times New Roman" w:hAnsi="Times New Roman" w:cs="Times New Roman"/>
        </w:rPr>
      </w:pPr>
    </w:p>
    <w:p w14:paraId="7E5C16D9" w14:textId="77777777" w:rsidR="0069111D"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2DE58552" w14:textId="77777777" w:rsidR="0069111D" w:rsidRDefault="0069111D" w:rsidP="0069111D">
      <w:pPr>
        <w:tabs>
          <w:tab w:val="left" w:pos="540"/>
        </w:tabs>
        <w:ind w:left="547"/>
        <w:jc w:val="both"/>
        <w:rPr>
          <w:rFonts w:ascii="Times New Roman" w:hAnsi="Times New Roman" w:cs="Times New Roman"/>
        </w:rPr>
      </w:pPr>
    </w:p>
    <w:p w14:paraId="59386E08" w14:textId="70F83FC9"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8F4EF8" w:rsidRPr="008F4EF8">
        <w:rPr>
          <w:rFonts w:ascii="Times New Roman" w:hAnsi="Times New Roman" w:cs="Times New Roman"/>
          <w:highlight w:val="yellow"/>
        </w:rPr>
        <w:t>HE_SHE_CLIENT</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64E2218A" w14:textId="77777777" w:rsidR="0069111D"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p>
    <w:p w14:paraId="522D95E8" w14:textId="77777777" w:rsidR="0069111D" w:rsidRPr="00F6078A" w:rsidRDefault="0069111D" w:rsidP="0069111D">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39DCB8E7" w14:textId="77777777" w:rsidR="0069111D" w:rsidRPr="00F6078A" w:rsidRDefault="0069111D" w:rsidP="0069111D">
      <w:pPr>
        <w:tabs>
          <w:tab w:val="left" w:pos="540"/>
        </w:tabs>
        <w:ind w:left="547"/>
        <w:jc w:val="both"/>
        <w:rPr>
          <w:rFonts w:ascii="Times New Roman" w:hAnsi="Times New Roman" w:cs="Times New Roman"/>
        </w:rPr>
      </w:pPr>
    </w:p>
    <w:p w14:paraId="63AE44AA" w14:textId="2818F3A6" w:rsidR="0069111D" w:rsidRPr="00F6078A" w:rsidRDefault="0069111D" w:rsidP="0069111D">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E327EC" w:rsidRPr="006F728A">
        <w:rPr>
          <w:rFonts w:ascii="Times New Roman" w:hAnsi="Times New Roman" w:cs="Times New Roman"/>
          <w:highlight w:val="yellow"/>
        </w:rPr>
        <w:t>HE_SHE_CLIENT</w:t>
      </w:r>
      <w:r w:rsidR="00E327EC" w:rsidRPr="00E327EC">
        <w:rPr>
          <w:rFonts w:ascii="Times New Roman" w:hAnsi="Times New Roman" w:cs="Times New Roman"/>
        </w:rPr>
        <w:t xml:space="preserve"> </w:t>
      </w:r>
      <w:r w:rsidRPr="006C2202">
        <w:rPr>
          <w:rFonts w:ascii="Times New Roman" w:hAnsi="Times New Roman" w:cs="Times New Roman"/>
        </w:rPr>
        <w:t>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342E5C" w:rsidRPr="006F1B8F">
        <w:rPr>
          <w:rFonts w:ascii="Times New Roman" w:hAnsi="Times New Roman" w:cs="Times New Roman"/>
          <w:highlight w:val="yellow"/>
        </w:rPr>
        <w:t>HE_SHE_CLIENT</w:t>
      </w:r>
      <w:r w:rsidR="006F1B8F">
        <w:rPr>
          <w:rFonts w:ascii="Times New Roman" w:hAnsi="Times New Roman" w:cs="Times New Roman"/>
        </w:rPr>
        <w:t xml:space="preserve"> </w:t>
      </w:r>
      <w:r w:rsidRPr="006C2202">
        <w:rPr>
          <w:rFonts w:ascii="Times New Roman" w:hAnsi="Times New Roman" w:cs="Times New Roman"/>
        </w:rPr>
        <w:t xml:space="preserve">may engage counsel; </w:t>
      </w:r>
      <w:r w:rsidR="00866504" w:rsidRPr="006F728A">
        <w:rPr>
          <w:rFonts w:ascii="Times New Roman" w:hAnsi="Times New Roman" w:cs="Times New Roman"/>
          <w:highlight w:val="yellow"/>
        </w:rPr>
        <w:t>HE_SHE_CLIENT</w:t>
      </w:r>
      <w:r w:rsidR="00866504">
        <w:rPr>
          <w:rFonts w:ascii="Times New Roman" w:hAnsi="Times New Roman" w:cs="Times New Roman"/>
        </w:rPr>
        <w:t xml:space="preserve"> </w:t>
      </w:r>
      <w:r w:rsidRPr="006C2202">
        <w:rPr>
          <w:rFonts w:ascii="Times New Roman" w:hAnsi="Times New Roman" w:cs="Times New Roman"/>
        </w:rPr>
        <w:t>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C71E3B" w:rsidRPr="00C71E3B">
        <w:rPr>
          <w:rFonts w:ascii="Times New Roman" w:hAnsi="Times New Roman" w:cs="Times New Roman"/>
          <w:highlight w:val="yellow"/>
        </w:rPr>
        <w:t>HER_HIM_CLIENT</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2F8D2A4A" w14:textId="77777777" w:rsidR="0069111D" w:rsidRPr="00F6078A" w:rsidRDefault="0069111D" w:rsidP="0069111D">
      <w:pPr>
        <w:tabs>
          <w:tab w:val="left" w:pos="540"/>
        </w:tabs>
        <w:ind w:left="547"/>
        <w:jc w:val="both"/>
        <w:rPr>
          <w:rFonts w:ascii="Times New Roman" w:hAnsi="Times New Roman" w:cs="Times New Roman"/>
        </w:rPr>
      </w:pPr>
    </w:p>
    <w:p w14:paraId="559C2E60" w14:textId="0C91EC9D" w:rsidR="0069111D" w:rsidRPr="00F6078A" w:rsidRDefault="0069111D" w:rsidP="0069111D">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003B2ABC" w:rsidRPr="00FD375F">
        <w:rPr>
          <w:rFonts w:ascii="Times New Roman" w:hAnsi="Times New Roman" w:cs="Times New Roman"/>
          <w:highlight w:val="yellow"/>
        </w:rPr>
        <w:t>INSURANCE_INIT</w:t>
      </w:r>
      <w:r w:rsidR="004F25F7">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Your insureds can evaluate whether they wish to retain private counsel (as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411FFE">
        <w:rPr>
          <w:rFonts w:ascii="Times New Roman" w:eastAsia="Times New Roman" w:hAnsi="Times New Roman" w:cs="Times New Roman"/>
          <w:highlight w:val="yellow"/>
        </w:rPr>
        <w:t>INSURANCE_NAME</w:t>
      </w:r>
      <w:r>
        <w:rPr>
          <w:rFonts w:ascii="Times New Roman" w:eastAsia="Times New Roman" w:hAnsi="Times New Roman" w:cs="Times New Roman"/>
        </w:rPr>
        <w:t xml:space="preserve"> </w:t>
      </w:r>
      <w:r w:rsidRPr="00A80B58">
        <w:rPr>
          <w:rFonts w:ascii="Times New Roman" w:hAnsi="Times New Roman" w:cs="Times New Roman"/>
        </w:rPr>
        <w:t xml:space="preserve"> 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63ABFC61" w14:textId="77777777" w:rsidR="0069111D" w:rsidRPr="00F6078A" w:rsidRDefault="0069111D" w:rsidP="0069111D">
      <w:pPr>
        <w:tabs>
          <w:tab w:val="left" w:pos="540"/>
        </w:tabs>
        <w:ind w:left="547"/>
        <w:jc w:val="both"/>
        <w:rPr>
          <w:rFonts w:ascii="Times New Roman" w:hAnsi="Times New Roman" w:cs="Times New Roman"/>
          <w:b/>
          <w:bCs/>
        </w:rPr>
      </w:pPr>
    </w:p>
    <w:p w14:paraId="57FDF778" w14:textId="281E67A3"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411FFE">
        <w:rPr>
          <w:rFonts w:ascii="Times New Roman" w:hAnsi="Times New Roman" w:cs="Times New Roman"/>
          <w:b/>
          <w:bCs/>
          <w:highlight w:val="yellow"/>
        </w:rPr>
        <w:t>INSURANCE_NAME</w:t>
      </w:r>
      <w:r>
        <w:rPr>
          <w:rFonts w:ascii="Times New Roman" w:hAnsi="Times New Roman" w:cs="Times New Roman"/>
          <w:b/>
          <w:bCs/>
        </w:rPr>
        <w:t xml:space="preserve"> </w:t>
      </w:r>
      <w:r w:rsidRPr="00DD4B87">
        <w:rPr>
          <w:rFonts w:ascii="Times New Roman" w:hAnsi="Times New Roman" w:cs="Times New Roman"/>
          <w:b/>
          <w:bCs/>
        </w:rPr>
        <w:t>decision</w:t>
      </w:r>
      <w:r w:rsidRPr="00F6078A">
        <w:rPr>
          <w:rFonts w:ascii="Times New Roman" w:hAnsi="Times New Roman" w:cs="Times New Roman"/>
          <w:b/>
          <w:bCs/>
        </w:rPr>
        <w:t xml:space="preserve"> makers; and (2) Your insured, </w:t>
      </w:r>
      <w:r w:rsidR="00411FFE">
        <w:rPr>
          <w:rFonts w:ascii="Times New Roman" w:hAnsi="Times New Roman" w:cs="Times New Roman"/>
          <w:b/>
          <w:bCs/>
          <w:highlight w:val="yellow"/>
        </w:rPr>
        <w:t>MR_MRS_INSURED_NAME_EACH_CAP</w:t>
      </w:r>
      <w:r w:rsidRPr="00F6078A">
        <w:rPr>
          <w:rFonts w:ascii="Times New Roman" w:hAnsi="Times New Roman" w:cs="Times New Roman"/>
          <w:b/>
          <w:bCs/>
        </w:rPr>
        <w:t xml:space="preserve">; and (3) Your insured’s private counsel and/or attorneys. </w:t>
      </w:r>
    </w:p>
    <w:p w14:paraId="450B9574" w14:textId="77777777" w:rsidR="0069111D" w:rsidRDefault="0069111D" w:rsidP="0069111D">
      <w:pPr>
        <w:tabs>
          <w:tab w:val="left" w:pos="540"/>
        </w:tabs>
        <w:ind w:left="547"/>
        <w:jc w:val="both"/>
        <w:rPr>
          <w:rFonts w:ascii="Times New Roman" w:hAnsi="Times New Roman" w:cs="Times New Roman"/>
          <w:b/>
          <w:bCs/>
        </w:rPr>
      </w:pPr>
    </w:p>
    <w:p w14:paraId="68715B54" w14:textId="3D7F350B" w:rsidR="0069111D" w:rsidRDefault="0069111D" w:rsidP="0069111D">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411FFE">
        <w:rPr>
          <w:rFonts w:ascii="Times New Roman" w:hAnsi="Times New Roman" w:cs="Times New Roman"/>
          <w:b/>
          <w:bCs/>
          <w:highlight w:val="yellow"/>
        </w:rPr>
        <w:t>INSURANCE_NAME</w:t>
      </w:r>
      <w:r>
        <w:rPr>
          <w:rFonts w:ascii="Times New Roman" w:hAnsi="Times New Roman" w:cs="Times New Roman"/>
          <w:b/>
          <w:bCs/>
        </w:rPr>
        <w:t xml:space="preserve"> </w:t>
      </w:r>
      <w:r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50B7629" w14:textId="13C0D864" w:rsidR="007E70A8" w:rsidRDefault="007E70A8" w:rsidP="0069111D">
      <w:pPr>
        <w:tabs>
          <w:tab w:val="left" w:pos="540"/>
        </w:tabs>
        <w:ind w:left="547"/>
        <w:jc w:val="both"/>
        <w:rPr>
          <w:rFonts w:ascii="Times New Roman" w:hAnsi="Times New Roman" w:cs="Times New Roman"/>
          <w:b/>
          <w:bCs/>
        </w:rPr>
      </w:pPr>
    </w:p>
    <w:p w14:paraId="683A3178" w14:textId="32C988EB" w:rsidR="007E70A8" w:rsidRPr="007E70A8" w:rsidRDefault="007E70A8" w:rsidP="00F104EE">
      <w:pPr>
        <w:tabs>
          <w:tab w:val="left" w:pos="540"/>
        </w:tabs>
        <w:ind w:left="547"/>
        <w:jc w:val="both"/>
        <w:rPr>
          <w:rFonts w:ascii="Times New Roman" w:hAnsi="Times New Roman" w:cs="Times New Roman"/>
          <w:b/>
          <w:bCs/>
          <w:u w:val="single"/>
        </w:rPr>
      </w:pPr>
      <w:r w:rsidRPr="00662D92">
        <w:rPr>
          <w:rFonts w:ascii="Times New Roman" w:hAnsi="Times New Roman" w:cs="Times New Roman"/>
          <w:b/>
          <w:bCs/>
          <w:u w:val="single"/>
        </w:rPr>
        <w:t>THIS IS AN OFFER FOR A COMPLETE RELEASE FROM OUR</w:t>
      </w:r>
      <w:r>
        <w:rPr>
          <w:rFonts w:ascii="Times New Roman" w:hAnsi="Times New Roman" w:cs="Times New Roman"/>
          <w:b/>
          <w:bCs/>
          <w:u w:val="single"/>
        </w:rPr>
        <w:t xml:space="preserve"> </w:t>
      </w:r>
      <w:r w:rsidR="00F104EE" w:rsidRPr="006947FE">
        <w:rPr>
          <w:rFonts w:ascii="Times New Roman" w:hAnsi="Times New Roman" w:cs="Times New Roman"/>
          <w:b/>
          <w:bCs/>
          <w:highlight w:val="yellow"/>
          <w:u w:val="single"/>
        </w:rPr>
        <w:t>CLIENT_NAME_ALL_CAP</w:t>
      </w:r>
      <w:r w:rsidRPr="00662D92">
        <w:rPr>
          <w:rFonts w:ascii="Times New Roman" w:hAnsi="Times New Roman" w:cs="Times New Roman"/>
          <w:b/>
          <w:bCs/>
          <w:u w:val="single"/>
        </w:rPr>
        <w:t>, FOR THE LIABILITY OF YOUR INSURED FROM ALL PRESENT AND FUTURE LIABILITY RESULTING FROM THIS SUBJECT INCIDENT.</w:t>
      </w:r>
    </w:p>
    <w:p w14:paraId="5FC99DB3" w14:textId="77777777" w:rsidR="0069111D" w:rsidRDefault="0069111D" w:rsidP="0069111D">
      <w:pPr>
        <w:tabs>
          <w:tab w:val="left" w:pos="540"/>
        </w:tabs>
        <w:ind w:left="547"/>
        <w:jc w:val="both"/>
        <w:rPr>
          <w:rFonts w:ascii="Times New Roman" w:hAnsi="Times New Roman" w:cs="Times New Roman"/>
        </w:rPr>
      </w:pPr>
    </w:p>
    <w:p w14:paraId="54B3C35A"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F5A400B" w14:textId="77777777" w:rsidR="0069111D" w:rsidRPr="006F2CF8" w:rsidRDefault="0069111D" w:rsidP="0069111D">
      <w:pPr>
        <w:tabs>
          <w:tab w:val="left" w:pos="540"/>
        </w:tabs>
        <w:ind w:left="547"/>
        <w:jc w:val="both"/>
        <w:rPr>
          <w:rFonts w:ascii="Times New Roman" w:hAnsi="Times New Roman" w:cs="Times New Roman"/>
        </w:rPr>
      </w:pPr>
    </w:p>
    <w:p w14:paraId="1457B280" w14:textId="658FD6C8"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w:t>
      </w:r>
      <w:r w:rsidR="00DE33FE">
        <w:rPr>
          <w:rFonts w:ascii="Times New Roman" w:eastAsia="Times New Roman" w:hAnsi="Times New Roman" w:cs="Times New Roman"/>
        </w:rPr>
        <w:t>despite</w:t>
      </w:r>
      <w:r w:rsidRPr="006F2CF8">
        <w:rPr>
          <w:rFonts w:ascii="Times New Roman" w:eastAsia="Times New Roman" w:hAnsi="Times New Roman" w:cs="Times New Roman"/>
        </w:rPr>
        <w:t xml:space="preserve"> all the foregoing evidence, expecting that we will simply “go away,” this will not happen. The undersigned attorney has no problem with pursuing cases all the way through jury trial, for as long as it takes to achieve full, fair, and just recovery for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clients, and has had no problems doing so for many years now. </w:t>
      </w:r>
    </w:p>
    <w:p w14:paraId="03679D70" w14:textId="77777777" w:rsidR="0069111D" w:rsidRDefault="0069111D" w:rsidP="0069111D">
      <w:pPr>
        <w:tabs>
          <w:tab w:val="left" w:pos="540"/>
        </w:tabs>
        <w:ind w:left="547"/>
        <w:jc w:val="both"/>
        <w:rPr>
          <w:rFonts w:ascii="Times New Roman" w:eastAsia="Times New Roman" w:hAnsi="Times New Roman" w:cs="Times New Roman"/>
        </w:rPr>
      </w:pPr>
    </w:p>
    <w:p w14:paraId="390F895C" w14:textId="32BF4F73" w:rsidR="0069111D" w:rsidRPr="006F2CF8" w:rsidRDefault="0069111D" w:rsidP="0069111D">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Pr>
          <w:rFonts w:ascii="Times New Roman" w:eastAsia="Times New Roman" w:hAnsi="Times New Roman" w:cs="Times New Roman"/>
        </w:rPr>
        <w:t>h</w:t>
      </w:r>
      <w:r w:rsidR="00DE33FE">
        <w:rPr>
          <w:rFonts w:ascii="Times New Roman" w:eastAsia="Times New Roman" w:hAnsi="Times New Roman" w:cs="Times New Roman"/>
        </w:rPr>
        <w:t>er</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41566B0" w14:textId="77777777" w:rsidR="0069111D" w:rsidRDefault="0069111D" w:rsidP="0069111D">
      <w:pPr>
        <w:tabs>
          <w:tab w:val="left" w:pos="540"/>
        </w:tabs>
        <w:jc w:val="both"/>
        <w:rPr>
          <w:rFonts w:ascii="Times New Roman" w:eastAsia="Times New Roman" w:hAnsi="Times New Roman" w:cs="Times New Roman"/>
        </w:rPr>
      </w:pPr>
    </w:p>
    <w:p w14:paraId="641146BA" w14:textId="6C34FBB3"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The liability damages are now known to you. I have enclosed herewith copies of all known records, documentation</w:t>
      </w:r>
      <w:r w:rsidR="00DE33FE">
        <w:rPr>
          <w:rFonts w:ascii="Times New Roman" w:hAnsi="Times New Roman" w:cs="Times New Roman"/>
        </w:rPr>
        <w:t>,</w:t>
      </w:r>
      <w:r w:rsidRPr="006F2CF8">
        <w:rPr>
          <w:rFonts w:ascii="Times New Roman" w:hAnsi="Times New Roman" w:cs="Times New Roman"/>
        </w:rPr>
        <w:t xml:space="preserve"> and information that you will need for evaluating this claim. The damages sustained by our client far exceed the policy carried by your insured. We therefore believe that you are </w:t>
      </w:r>
      <w:r w:rsidR="00DE33FE" w:rsidRPr="006F2CF8">
        <w:rPr>
          <w:rFonts w:ascii="Times New Roman" w:hAnsi="Times New Roman" w:cs="Times New Roman"/>
        </w:rPr>
        <w:t>able</w:t>
      </w:r>
      <w:r w:rsidRPr="006F2CF8">
        <w:rPr>
          <w:rFonts w:ascii="Times New Roman" w:hAnsi="Times New Roman" w:cs="Times New Roman"/>
        </w:rPr>
        <w:t xml:space="preserve"> to act promptly upon this demand and tender the full policy limits carried by your insured. </w:t>
      </w:r>
    </w:p>
    <w:p w14:paraId="05D330C7" w14:textId="77777777" w:rsidR="0069111D" w:rsidRPr="006F2CF8" w:rsidRDefault="0069111D" w:rsidP="0069111D">
      <w:pPr>
        <w:tabs>
          <w:tab w:val="left" w:pos="540"/>
        </w:tabs>
        <w:ind w:left="547"/>
        <w:jc w:val="both"/>
        <w:rPr>
          <w:rFonts w:ascii="Times New Roman" w:hAnsi="Times New Roman" w:cs="Times New Roman"/>
        </w:rPr>
      </w:pPr>
    </w:p>
    <w:p w14:paraId="120308A7"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196FB7A7" w14:textId="77777777" w:rsidR="0069111D" w:rsidRDefault="0069111D" w:rsidP="0069111D">
      <w:pPr>
        <w:tabs>
          <w:tab w:val="left" w:pos="540"/>
        </w:tabs>
        <w:ind w:left="547"/>
        <w:jc w:val="both"/>
        <w:rPr>
          <w:rFonts w:ascii="Times New Roman" w:hAnsi="Times New Roman" w:cs="Times New Roman"/>
        </w:rPr>
      </w:pPr>
    </w:p>
    <w:p w14:paraId="6DE531FF" w14:textId="22B3E93D" w:rsidR="0069111D" w:rsidRPr="00F6078A" w:rsidRDefault="0069111D" w:rsidP="0069111D">
      <w:pPr>
        <w:tabs>
          <w:tab w:val="left" w:pos="540"/>
        </w:tabs>
        <w:ind w:left="547"/>
        <w:jc w:val="both"/>
        <w:rPr>
          <w:rFonts w:ascii="Times New Roman" w:hAnsi="Times New Roman" w:cs="Times New Roman"/>
          <w:color w:val="1F497D"/>
        </w:rPr>
      </w:pPr>
      <w:r w:rsidRPr="00F6078A">
        <w:rPr>
          <w:rFonts w:ascii="Times New Roman" w:hAnsi="Times New Roman" w:cs="Times New Roman"/>
        </w:rPr>
        <w:t xml:space="preserve">Lastly, please be advised that this letter shall be deemed admissible as evidence of notice in the file of your insured of </w:t>
      </w:r>
      <w:r w:rsidR="00411FFE">
        <w:rPr>
          <w:rFonts w:ascii="Times New Roman" w:hAnsi="Times New Roman" w:cs="Times New Roman"/>
          <w:highlight w:val="yellow"/>
        </w:rPr>
        <w:t>INSURANCE_NAME</w:t>
      </w:r>
      <w:r w:rsidRPr="00F25181">
        <w:rPr>
          <w:rFonts w:ascii="Times New Roman" w:hAnsi="Times New Roman" w:cs="Times New Roman"/>
          <w:highlight w:val="yellow"/>
        </w:rPr>
        <w:t>’s</w:t>
      </w:r>
      <w:r>
        <w:rPr>
          <w:rFonts w:ascii="Times New Roman" w:hAnsi="Times New Roman" w:cs="Times New Roman"/>
        </w:rPr>
        <w:t xml:space="preserve"> </w:t>
      </w:r>
      <w:r w:rsidRPr="00F6078A">
        <w:rPr>
          <w:rFonts w:ascii="Times New Roman" w:hAnsi="Times New Roman" w:cs="Times New Roman"/>
        </w:rPr>
        <w:t xml:space="preserve">potential exposure from this loss in a prospective bad faith action against </w:t>
      </w:r>
      <w:r w:rsidR="00411FFE">
        <w:rPr>
          <w:rFonts w:ascii="Times New Roman" w:hAnsi="Times New Roman" w:cs="Times New Roman"/>
          <w:highlight w:val="yellow"/>
        </w:rPr>
        <w:t>INSURANCE_NAME</w:t>
      </w:r>
      <w:r>
        <w:rPr>
          <w:rFonts w:ascii="Times New Roman" w:hAnsi="Times New Roman" w:cs="Times New Roman"/>
        </w:rPr>
        <w:t>,</w:t>
      </w:r>
      <w:r w:rsidRPr="00F6078A">
        <w:rPr>
          <w:rFonts w:ascii="Times New Roman" w:hAnsi="Times New Roman" w:cs="Times New Roman"/>
        </w:rPr>
        <w:t xml:space="preserve"> if necessary.</w:t>
      </w:r>
    </w:p>
    <w:p w14:paraId="0CBBE38C" w14:textId="77777777" w:rsidR="0069111D" w:rsidRPr="006F2CF8" w:rsidRDefault="0069111D" w:rsidP="0069111D">
      <w:pPr>
        <w:tabs>
          <w:tab w:val="left" w:pos="540"/>
        </w:tabs>
        <w:jc w:val="both"/>
        <w:rPr>
          <w:rFonts w:ascii="Times New Roman" w:hAnsi="Times New Roman" w:cs="Times New Roman"/>
        </w:rPr>
      </w:pPr>
    </w:p>
    <w:p w14:paraId="1F153885" w14:textId="7777777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0C2604CF" w14:textId="77777777" w:rsidR="0069111D" w:rsidRPr="006F2CF8" w:rsidRDefault="0069111D" w:rsidP="0069111D">
      <w:pPr>
        <w:tabs>
          <w:tab w:val="left" w:pos="540"/>
        </w:tabs>
        <w:ind w:left="547"/>
        <w:jc w:val="both"/>
        <w:rPr>
          <w:rFonts w:ascii="Times New Roman" w:hAnsi="Times New Roman" w:cs="Times New Roman"/>
        </w:rPr>
      </w:pPr>
    </w:p>
    <w:p w14:paraId="29933F69" w14:textId="0A502FF7" w:rsidR="0069111D" w:rsidRPr="006F2CF8"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6A7C58">
        <w:rPr>
          <w:rFonts w:ascii="Times New Roman" w:hAnsi="Times New Roman" w:cs="Times New Roman"/>
          <w:b/>
          <w:highlight w:val="yellow"/>
          <w:u w:val="single"/>
        </w:rPr>
        <w:t>SETTLEMENT_EXP_DATE</w:t>
      </w:r>
      <w:r w:rsidRPr="006F2CF8">
        <w:rPr>
          <w:rFonts w:ascii="Times New Roman" w:hAnsi="Times New Roman" w:cs="Times New Roman"/>
        </w:rPr>
        <w:t>.</w:t>
      </w:r>
    </w:p>
    <w:p w14:paraId="10F45A31" w14:textId="77777777" w:rsidR="0069111D" w:rsidRPr="006F2CF8" w:rsidRDefault="0069111D" w:rsidP="0069111D">
      <w:pPr>
        <w:tabs>
          <w:tab w:val="left" w:pos="540"/>
        </w:tabs>
        <w:jc w:val="both"/>
        <w:rPr>
          <w:rFonts w:ascii="Times New Roman" w:hAnsi="Times New Roman" w:cs="Times New Roman"/>
          <w:b/>
        </w:rPr>
      </w:pPr>
    </w:p>
    <w:p w14:paraId="0934C260" w14:textId="77777777" w:rsidR="0069111D"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481195AC" w14:textId="77777777" w:rsidR="0069111D" w:rsidRPr="006F2CF8" w:rsidRDefault="0069111D" w:rsidP="0069111D">
      <w:pPr>
        <w:tabs>
          <w:tab w:val="left" w:pos="540"/>
        </w:tabs>
        <w:jc w:val="both"/>
        <w:rPr>
          <w:rFonts w:ascii="Times New Roman" w:hAnsi="Times New Roman" w:cs="Times New Roman"/>
        </w:rPr>
      </w:pPr>
    </w:p>
    <w:p w14:paraId="65A7B52F" w14:textId="77777777" w:rsidR="0069111D" w:rsidRPr="005D01B1" w:rsidRDefault="0069111D" w:rsidP="0069111D">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6DDEB3C6" w14:textId="77777777" w:rsidR="0069111D" w:rsidRDefault="0069111D" w:rsidP="0069111D">
      <w:pPr>
        <w:tabs>
          <w:tab w:val="left" w:pos="540"/>
        </w:tabs>
        <w:ind w:left="547"/>
        <w:jc w:val="both"/>
        <w:rPr>
          <w:rFonts w:ascii="Times New Roman" w:hAnsi="Times New Roman" w:cs="Times New Roman"/>
        </w:rPr>
      </w:pPr>
    </w:p>
    <w:p w14:paraId="13A39BC2" w14:textId="77777777" w:rsidR="0069111D" w:rsidRPr="00B710BC" w:rsidRDefault="0069111D" w:rsidP="0069111D">
      <w:pPr>
        <w:tabs>
          <w:tab w:val="left" w:pos="540"/>
        </w:tabs>
        <w:ind w:left="547"/>
        <w:jc w:val="both"/>
        <w:rPr>
          <w:rFonts w:ascii="Times New Roman" w:hAnsi="Times New Roman" w:cs="Times New Roman"/>
        </w:rPr>
      </w:pPr>
    </w:p>
    <w:p w14:paraId="069B1974" w14:textId="77777777" w:rsidR="0069111D" w:rsidRDefault="0069111D" w:rsidP="0069111D">
      <w:pPr>
        <w:tabs>
          <w:tab w:val="left" w:pos="540"/>
        </w:tabs>
        <w:jc w:val="both"/>
        <w:rPr>
          <w:rFonts w:ascii="Times New Roman" w:eastAsia="Calibri" w:hAnsi="Times New Roman" w:cs="Times New Roman"/>
        </w:rPr>
      </w:pPr>
    </w:p>
    <w:p w14:paraId="072C1E8F" w14:textId="77777777" w:rsidR="0069111D" w:rsidRDefault="0069111D" w:rsidP="0069111D">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429CF5E4" w14:textId="77777777" w:rsidR="0069111D" w:rsidRPr="00313990" w:rsidRDefault="0069111D" w:rsidP="0069111D">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5BE6BC7D" wp14:editId="3DD9DDCE">
            <wp:extent cx="2943225" cy="590550"/>
            <wp:effectExtent l="0" t="0" r="0" b="0"/>
            <wp:docPr id="3"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Text, let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A921089" w14:textId="77777777" w:rsidR="0069111D" w:rsidRPr="00877647" w:rsidRDefault="0069111D" w:rsidP="0069111D">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7091100A" w14:textId="77777777" w:rsidR="0069111D" w:rsidRDefault="0069111D" w:rsidP="0069111D">
      <w:pPr>
        <w:tabs>
          <w:tab w:val="left" w:pos="540"/>
        </w:tabs>
        <w:rPr>
          <w:rFonts w:ascii="Times New Roman" w:hAnsi="Times New Roman"/>
          <w:sz w:val="16"/>
          <w:szCs w:val="16"/>
        </w:rPr>
      </w:pPr>
    </w:p>
    <w:p w14:paraId="08213949"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7D9F5D7D" w14:textId="77777777" w:rsidR="0069111D" w:rsidRDefault="0069111D" w:rsidP="0069111D">
      <w:pPr>
        <w:tabs>
          <w:tab w:val="left" w:pos="540"/>
        </w:tabs>
        <w:ind w:left="540"/>
        <w:rPr>
          <w:rFonts w:ascii="Times New Roman" w:hAnsi="Times New Roman"/>
          <w:sz w:val="16"/>
          <w:szCs w:val="16"/>
        </w:rPr>
      </w:pPr>
      <w:r>
        <w:rPr>
          <w:rFonts w:ascii="Times New Roman" w:hAnsi="Times New Roman"/>
          <w:sz w:val="16"/>
          <w:szCs w:val="16"/>
        </w:rPr>
        <w:t>Enclosures</w:t>
      </w:r>
    </w:p>
    <w:p w14:paraId="65D2788C" w14:textId="77777777" w:rsidR="0069111D" w:rsidRPr="00B95C6D" w:rsidRDefault="0069111D" w:rsidP="0069111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p w14:paraId="282A8AF7" w14:textId="566781AD" w:rsidR="0053390A" w:rsidRPr="00B95C6D" w:rsidRDefault="0053390A" w:rsidP="00B95C6D">
      <w:pPr>
        <w:tabs>
          <w:tab w:val="left" w:pos="540"/>
        </w:tabs>
        <w:ind w:left="540"/>
        <w:rPr>
          <w:rFonts w:ascii="Times New Roman" w:hAnsi="Times New Roman"/>
          <w:sz w:val="16"/>
          <w:szCs w:val="16"/>
        </w:rPr>
      </w:pP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14B991" w14:textId="77777777" w:rsidR="00695ABF" w:rsidRDefault="00695ABF" w:rsidP="009E6F12">
      <w:r>
        <w:separator/>
      </w:r>
    </w:p>
  </w:endnote>
  <w:endnote w:type="continuationSeparator" w:id="0">
    <w:p w14:paraId="3ACAFDEC" w14:textId="77777777" w:rsidR="00695ABF" w:rsidRDefault="00695ABF"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1D3F5" w14:textId="77777777" w:rsidR="00695ABF" w:rsidRDefault="00695ABF" w:rsidP="009E6F12">
      <w:r>
        <w:separator/>
      </w:r>
    </w:p>
  </w:footnote>
  <w:footnote w:type="continuationSeparator" w:id="0">
    <w:p w14:paraId="69AD387A" w14:textId="77777777" w:rsidR="00695ABF" w:rsidRDefault="00695ABF" w:rsidP="009E6F12">
      <w:r>
        <w:continuationSeparator/>
      </w:r>
    </w:p>
  </w:footnote>
  <w:footnote w:id="1">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28792C41" w14:textId="77777777" w:rsidR="00D215D9" w:rsidRDefault="00D215D9" w:rsidP="00D215D9">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4B2AFAE6"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BE784C">
      <w:rPr>
        <w:noProof/>
        <w:sz w:val="20"/>
        <w:szCs w:val="20"/>
      </w:rPr>
      <w:t>December 27, 2024</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3A9227D" w:rsidR="002F09D5" w:rsidRDefault="002F09D5" w:rsidP="002F09D5">
    <w:pPr>
      <w:pStyle w:val="Header"/>
      <w:ind w:left="540"/>
      <w:rPr>
        <w:i/>
        <w:sz w:val="20"/>
        <w:szCs w:val="20"/>
      </w:rPr>
    </w:pPr>
    <w:r>
      <w:rPr>
        <w:i/>
        <w:sz w:val="20"/>
        <w:szCs w:val="20"/>
      </w:rPr>
      <w:t xml:space="preserve">Our Client: </w:t>
    </w:r>
    <w:r w:rsidR="00AE79BA" w:rsidRPr="00AE79BA">
      <w:rPr>
        <w:i/>
        <w:sz w:val="20"/>
        <w:szCs w:val="20"/>
        <w:highlight w:val="yellow"/>
      </w:rPr>
      <w:t>CLIENT_NAME_EACH_CAP</w:t>
    </w:r>
  </w:p>
  <w:p w14:paraId="7DB28C4E" w14:textId="54F208F9" w:rsidR="00D92A9F" w:rsidRDefault="00D92A9F" w:rsidP="002F09D5">
    <w:pPr>
      <w:pStyle w:val="Header"/>
      <w:ind w:left="540"/>
      <w:rPr>
        <w:i/>
        <w:sz w:val="20"/>
        <w:szCs w:val="20"/>
      </w:rPr>
    </w:pPr>
    <w:r>
      <w:rPr>
        <w:i/>
        <w:sz w:val="20"/>
        <w:szCs w:val="20"/>
      </w:rPr>
      <w:t xml:space="preserve">Your Insured: </w:t>
    </w:r>
    <w:r w:rsidR="00AE79BA" w:rsidRPr="00AE79BA">
      <w:rPr>
        <w:i/>
        <w:sz w:val="20"/>
        <w:szCs w:val="20"/>
        <w:highlight w:val="yellow"/>
      </w:rPr>
      <w:t>INSURED_NAME_EACH_CAP</w:t>
    </w:r>
  </w:p>
  <w:p w14:paraId="08052127" w14:textId="56062F2B" w:rsidR="002F09D5" w:rsidRPr="00D92A9F" w:rsidRDefault="002F09D5" w:rsidP="002F09D5">
    <w:pPr>
      <w:pStyle w:val="Header"/>
      <w:ind w:left="540"/>
      <w:rPr>
        <w:bCs/>
        <w:i/>
        <w:sz w:val="20"/>
        <w:szCs w:val="20"/>
      </w:rPr>
    </w:pPr>
    <w:r w:rsidRPr="00D92A9F">
      <w:rPr>
        <w:bCs/>
        <w:i/>
        <w:sz w:val="20"/>
        <w:szCs w:val="20"/>
      </w:rPr>
      <w:t xml:space="preserve">Your Claim No.: </w:t>
    </w:r>
    <w:r w:rsidR="00551514" w:rsidRPr="0016041F">
      <w:rPr>
        <w:bCs/>
        <w:i/>
        <w:sz w:val="20"/>
        <w:szCs w:val="20"/>
        <w:highlight w:val="yellow"/>
      </w:rPr>
      <w:t>CLAIM_NUMBER</w:t>
    </w:r>
  </w:p>
  <w:p w14:paraId="2DF3219A" w14:textId="1C0CDFAF" w:rsidR="002F09D5" w:rsidRDefault="002F09D5" w:rsidP="002F09D5">
    <w:pPr>
      <w:pStyle w:val="Header"/>
      <w:ind w:left="540"/>
      <w:rPr>
        <w:sz w:val="20"/>
        <w:szCs w:val="20"/>
      </w:rPr>
    </w:pPr>
    <w:r w:rsidRPr="00E678D5">
      <w:rPr>
        <w:i/>
        <w:sz w:val="20"/>
        <w:szCs w:val="20"/>
      </w:rPr>
      <w:t xml:space="preserve">Date of Loss: </w:t>
    </w:r>
    <w:r w:rsidR="00982DBE"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60B1BB20"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A70A13">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B245CD"/>
    <w:multiLevelType w:val="hybridMultilevel"/>
    <w:tmpl w:val="2FBE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8"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9"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2"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2753B3C"/>
    <w:multiLevelType w:val="hybridMultilevel"/>
    <w:tmpl w:val="4F2E0C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3" w15:restartNumberingAfterBreak="0">
    <w:nsid w:val="6A894516"/>
    <w:multiLevelType w:val="hybridMultilevel"/>
    <w:tmpl w:val="5D6A4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30"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5"/>
  </w:num>
  <w:num w:numId="3" w16cid:durableId="190384650">
    <w:abstractNumId w:val="19"/>
  </w:num>
  <w:num w:numId="4" w16cid:durableId="4893227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8"/>
  </w:num>
  <w:num w:numId="6" w16cid:durableId="2089813095">
    <w:abstractNumId w:val="27"/>
  </w:num>
  <w:num w:numId="7" w16cid:durableId="444472402">
    <w:abstractNumId w:val="20"/>
  </w:num>
  <w:num w:numId="8" w16cid:durableId="2010717191">
    <w:abstractNumId w:val="17"/>
  </w:num>
  <w:num w:numId="9" w16cid:durableId="498496362">
    <w:abstractNumId w:val="12"/>
  </w:num>
  <w:num w:numId="10" w16cid:durableId="57477730">
    <w:abstractNumId w:val="0"/>
  </w:num>
  <w:num w:numId="11" w16cid:durableId="1186481487">
    <w:abstractNumId w:val="29"/>
  </w:num>
  <w:num w:numId="12" w16cid:durableId="1427074000">
    <w:abstractNumId w:val="11"/>
  </w:num>
  <w:num w:numId="13" w16cid:durableId="1535580530">
    <w:abstractNumId w:val="2"/>
  </w:num>
  <w:num w:numId="14" w16cid:durableId="666447850">
    <w:abstractNumId w:val="7"/>
  </w:num>
  <w:num w:numId="15" w16cid:durableId="858665342">
    <w:abstractNumId w:val="15"/>
  </w:num>
  <w:num w:numId="16" w16cid:durableId="649214447">
    <w:abstractNumId w:val="24"/>
  </w:num>
  <w:num w:numId="17" w16cid:durableId="1830516250">
    <w:abstractNumId w:val="10"/>
  </w:num>
  <w:num w:numId="18" w16cid:durableId="1602759391">
    <w:abstractNumId w:val="1"/>
  </w:num>
  <w:num w:numId="19" w16cid:durableId="984359824">
    <w:abstractNumId w:val="8"/>
  </w:num>
  <w:num w:numId="20" w16cid:durableId="395128590">
    <w:abstractNumId w:val="26"/>
  </w:num>
  <w:num w:numId="21" w16cid:durableId="1987589004">
    <w:abstractNumId w:val="16"/>
  </w:num>
  <w:num w:numId="22" w16cid:durableId="1326012233">
    <w:abstractNumId w:val="22"/>
  </w:num>
  <w:num w:numId="23" w16cid:durableId="1349333355">
    <w:abstractNumId w:val="21"/>
  </w:num>
  <w:num w:numId="24" w16cid:durableId="1142769621">
    <w:abstractNumId w:val="18"/>
  </w:num>
  <w:num w:numId="25" w16cid:durableId="759832096">
    <w:abstractNumId w:val="6"/>
  </w:num>
  <w:num w:numId="26" w16cid:durableId="866871897">
    <w:abstractNumId w:val="13"/>
  </w:num>
  <w:num w:numId="27" w16cid:durableId="136803359">
    <w:abstractNumId w:val="9"/>
  </w:num>
  <w:num w:numId="28" w16cid:durableId="45823126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901597732">
    <w:abstractNumId w:val="23"/>
  </w:num>
  <w:num w:numId="30" w16cid:durableId="714737325">
    <w:abstractNumId w:val="14"/>
  </w:num>
  <w:num w:numId="31" w16cid:durableId="16580676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23A1"/>
    <w:rsid w:val="00014E4A"/>
    <w:rsid w:val="00017D6F"/>
    <w:rsid w:val="00021FB3"/>
    <w:rsid w:val="000275AF"/>
    <w:rsid w:val="0003068B"/>
    <w:rsid w:val="0004462B"/>
    <w:rsid w:val="0004655C"/>
    <w:rsid w:val="00057122"/>
    <w:rsid w:val="000628BB"/>
    <w:rsid w:val="00062912"/>
    <w:rsid w:val="0007331B"/>
    <w:rsid w:val="000821E7"/>
    <w:rsid w:val="000853F4"/>
    <w:rsid w:val="00094F6D"/>
    <w:rsid w:val="00095901"/>
    <w:rsid w:val="000C2934"/>
    <w:rsid w:val="000C72A1"/>
    <w:rsid w:val="000E04F2"/>
    <w:rsid w:val="000E1F17"/>
    <w:rsid w:val="000E281B"/>
    <w:rsid w:val="000E6B5E"/>
    <w:rsid w:val="000F3C89"/>
    <w:rsid w:val="000F70E2"/>
    <w:rsid w:val="001002FB"/>
    <w:rsid w:val="0010060C"/>
    <w:rsid w:val="00106659"/>
    <w:rsid w:val="001151B9"/>
    <w:rsid w:val="001238AF"/>
    <w:rsid w:val="00123AFD"/>
    <w:rsid w:val="0013123D"/>
    <w:rsid w:val="0013257F"/>
    <w:rsid w:val="00136C3E"/>
    <w:rsid w:val="001462F6"/>
    <w:rsid w:val="00151F9E"/>
    <w:rsid w:val="001567C6"/>
    <w:rsid w:val="0016041F"/>
    <w:rsid w:val="001714AC"/>
    <w:rsid w:val="00177338"/>
    <w:rsid w:val="00181670"/>
    <w:rsid w:val="00184445"/>
    <w:rsid w:val="001858AE"/>
    <w:rsid w:val="001927F8"/>
    <w:rsid w:val="001945FA"/>
    <w:rsid w:val="00197CA3"/>
    <w:rsid w:val="001B0999"/>
    <w:rsid w:val="001B4007"/>
    <w:rsid w:val="001B5D9A"/>
    <w:rsid w:val="001C278D"/>
    <w:rsid w:val="001C5179"/>
    <w:rsid w:val="001D714A"/>
    <w:rsid w:val="001D74AD"/>
    <w:rsid w:val="001E2C7F"/>
    <w:rsid w:val="001E5F47"/>
    <w:rsid w:val="001F160B"/>
    <w:rsid w:val="001F4266"/>
    <w:rsid w:val="00210E0E"/>
    <w:rsid w:val="002116F1"/>
    <w:rsid w:val="00212840"/>
    <w:rsid w:val="00215440"/>
    <w:rsid w:val="002224D7"/>
    <w:rsid w:val="00222705"/>
    <w:rsid w:val="00224160"/>
    <w:rsid w:val="00226783"/>
    <w:rsid w:val="002267E8"/>
    <w:rsid w:val="00233755"/>
    <w:rsid w:val="0023649E"/>
    <w:rsid w:val="0024150E"/>
    <w:rsid w:val="00242D1B"/>
    <w:rsid w:val="0024372F"/>
    <w:rsid w:val="00250230"/>
    <w:rsid w:val="0025064D"/>
    <w:rsid w:val="00250BF8"/>
    <w:rsid w:val="00252833"/>
    <w:rsid w:val="002537B3"/>
    <w:rsid w:val="0026325D"/>
    <w:rsid w:val="00271815"/>
    <w:rsid w:val="00273EAE"/>
    <w:rsid w:val="0027501B"/>
    <w:rsid w:val="0028113C"/>
    <w:rsid w:val="00282197"/>
    <w:rsid w:val="002902AB"/>
    <w:rsid w:val="00290C62"/>
    <w:rsid w:val="00291C84"/>
    <w:rsid w:val="0029251F"/>
    <w:rsid w:val="002950C0"/>
    <w:rsid w:val="002A03ED"/>
    <w:rsid w:val="002A2A05"/>
    <w:rsid w:val="002A46A0"/>
    <w:rsid w:val="002A5FBE"/>
    <w:rsid w:val="002A65B5"/>
    <w:rsid w:val="002B07CE"/>
    <w:rsid w:val="002B1205"/>
    <w:rsid w:val="002D2FE5"/>
    <w:rsid w:val="002D4A66"/>
    <w:rsid w:val="002E131E"/>
    <w:rsid w:val="002E1621"/>
    <w:rsid w:val="002E6113"/>
    <w:rsid w:val="002F09D5"/>
    <w:rsid w:val="002F250D"/>
    <w:rsid w:val="002F46E1"/>
    <w:rsid w:val="002F76F1"/>
    <w:rsid w:val="0030157D"/>
    <w:rsid w:val="0030441F"/>
    <w:rsid w:val="003060E0"/>
    <w:rsid w:val="00316074"/>
    <w:rsid w:val="00316ECA"/>
    <w:rsid w:val="00320DFB"/>
    <w:rsid w:val="00342E5C"/>
    <w:rsid w:val="003433AE"/>
    <w:rsid w:val="00343BEE"/>
    <w:rsid w:val="00351B38"/>
    <w:rsid w:val="00360B91"/>
    <w:rsid w:val="0036697A"/>
    <w:rsid w:val="00371D1D"/>
    <w:rsid w:val="00381BA1"/>
    <w:rsid w:val="00384636"/>
    <w:rsid w:val="0038707F"/>
    <w:rsid w:val="00393B5B"/>
    <w:rsid w:val="003959F7"/>
    <w:rsid w:val="00397619"/>
    <w:rsid w:val="003979EE"/>
    <w:rsid w:val="003A0EF1"/>
    <w:rsid w:val="003B2ABC"/>
    <w:rsid w:val="003C0C76"/>
    <w:rsid w:val="003C1541"/>
    <w:rsid w:val="003C344D"/>
    <w:rsid w:val="003C54C6"/>
    <w:rsid w:val="003D379D"/>
    <w:rsid w:val="003D40D6"/>
    <w:rsid w:val="003D5E66"/>
    <w:rsid w:val="003D62A8"/>
    <w:rsid w:val="003E0E7F"/>
    <w:rsid w:val="003E6D40"/>
    <w:rsid w:val="003F07D4"/>
    <w:rsid w:val="003F205E"/>
    <w:rsid w:val="004056C3"/>
    <w:rsid w:val="00411224"/>
    <w:rsid w:val="00411FFE"/>
    <w:rsid w:val="004123F0"/>
    <w:rsid w:val="00412BF4"/>
    <w:rsid w:val="00414155"/>
    <w:rsid w:val="00414F83"/>
    <w:rsid w:val="0041585E"/>
    <w:rsid w:val="00425287"/>
    <w:rsid w:val="00426923"/>
    <w:rsid w:val="0043504C"/>
    <w:rsid w:val="0043692D"/>
    <w:rsid w:val="00443349"/>
    <w:rsid w:val="00444B85"/>
    <w:rsid w:val="004609CF"/>
    <w:rsid w:val="00470CC6"/>
    <w:rsid w:val="00490A2A"/>
    <w:rsid w:val="004A1185"/>
    <w:rsid w:val="004A31D8"/>
    <w:rsid w:val="004B040A"/>
    <w:rsid w:val="004B23A3"/>
    <w:rsid w:val="004B2EA3"/>
    <w:rsid w:val="004B55E0"/>
    <w:rsid w:val="004C0D2C"/>
    <w:rsid w:val="004C1CA9"/>
    <w:rsid w:val="004D454A"/>
    <w:rsid w:val="004D57FC"/>
    <w:rsid w:val="004D7037"/>
    <w:rsid w:val="004E5C5E"/>
    <w:rsid w:val="004F25F7"/>
    <w:rsid w:val="004F4593"/>
    <w:rsid w:val="005014BA"/>
    <w:rsid w:val="005111C2"/>
    <w:rsid w:val="00522269"/>
    <w:rsid w:val="00524124"/>
    <w:rsid w:val="0052524A"/>
    <w:rsid w:val="00532533"/>
    <w:rsid w:val="0053390A"/>
    <w:rsid w:val="0053580D"/>
    <w:rsid w:val="00550D72"/>
    <w:rsid w:val="00551089"/>
    <w:rsid w:val="00551514"/>
    <w:rsid w:val="00556F56"/>
    <w:rsid w:val="005655A3"/>
    <w:rsid w:val="0058026B"/>
    <w:rsid w:val="00586FC5"/>
    <w:rsid w:val="005925FD"/>
    <w:rsid w:val="005A2F5B"/>
    <w:rsid w:val="005A4993"/>
    <w:rsid w:val="005B34A8"/>
    <w:rsid w:val="005C10EC"/>
    <w:rsid w:val="005C1297"/>
    <w:rsid w:val="005C24F9"/>
    <w:rsid w:val="005C2723"/>
    <w:rsid w:val="005D1EEA"/>
    <w:rsid w:val="005D27A3"/>
    <w:rsid w:val="005D5920"/>
    <w:rsid w:val="005E11CD"/>
    <w:rsid w:val="005E5080"/>
    <w:rsid w:val="00604C12"/>
    <w:rsid w:val="006149E5"/>
    <w:rsid w:val="00616FE5"/>
    <w:rsid w:val="00617C4C"/>
    <w:rsid w:val="006205CD"/>
    <w:rsid w:val="0063019F"/>
    <w:rsid w:val="00632A32"/>
    <w:rsid w:val="00633667"/>
    <w:rsid w:val="00640181"/>
    <w:rsid w:val="006435EE"/>
    <w:rsid w:val="0064697C"/>
    <w:rsid w:val="00650852"/>
    <w:rsid w:val="00651294"/>
    <w:rsid w:val="00656905"/>
    <w:rsid w:val="00656CFA"/>
    <w:rsid w:val="006625B1"/>
    <w:rsid w:val="006663AA"/>
    <w:rsid w:val="0067397E"/>
    <w:rsid w:val="006764B4"/>
    <w:rsid w:val="00677D61"/>
    <w:rsid w:val="0069111D"/>
    <w:rsid w:val="006927FE"/>
    <w:rsid w:val="006947FE"/>
    <w:rsid w:val="00695ABF"/>
    <w:rsid w:val="00696E09"/>
    <w:rsid w:val="006A0D6B"/>
    <w:rsid w:val="006A5FB8"/>
    <w:rsid w:val="006A7C58"/>
    <w:rsid w:val="006B00FB"/>
    <w:rsid w:val="006B2E08"/>
    <w:rsid w:val="006B4E25"/>
    <w:rsid w:val="006C2663"/>
    <w:rsid w:val="006D3503"/>
    <w:rsid w:val="006D3759"/>
    <w:rsid w:val="006D4E71"/>
    <w:rsid w:val="006D62AB"/>
    <w:rsid w:val="006E080D"/>
    <w:rsid w:val="006E66CB"/>
    <w:rsid w:val="006E6CC6"/>
    <w:rsid w:val="006F0D7A"/>
    <w:rsid w:val="006F1B8F"/>
    <w:rsid w:val="006F728A"/>
    <w:rsid w:val="00712030"/>
    <w:rsid w:val="00712682"/>
    <w:rsid w:val="007324B5"/>
    <w:rsid w:val="0073282F"/>
    <w:rsid w:val="0073354E"/>
    <w:rsid w:val="0073490E"/>
    <w:rsid w:val="00740122"/>
    <w:rsid w:val="00744D55"/>
    <w:rsid w:val="007453E7"/>
    <w:rsid w:val="00761EC5"/>
    <w:rsid w:val="0076669E"/>
    <w:rsid w:val="00767640"/>
    <w:rsid w:val="007772B9"/>
    <w:rsid w:val="007839E2"/>
    <w:rsid w:val="00784927"/>
    <w:rsid w:val="00784E63"/>
    <w:rsid w:val="007864DF"/>
    <w:rsid w:val="00787A4A"/>
    <w:rsid w:val="0079799C"/>
    <w:rsid w:val="007A3DEE"/>
    <w:rsid w:val="007A4BCA"/>
    <w:rsid w:val="007A6CDC"/>
    <w:rsid w:val="007B5DDA"/>
    <w:rsid w:val="007C042C"/>
    <w:rsid w:val="007C1372"/>
    <w:rsid w:val="007D0924"/>
    <w:rsid w:val="007D1423"/>
    <w:rsid w:val="007D66B1"/>
    <w:rsid w:val="007E17E8"/>
    <w:rsid w:val="007E70A8"/>
    <w:rsid w:val="007F451C"/>
    <w:rsid w:val="007F468B"/>
    <w:rsid w:val="00811609"/>
    <w:rsid w:val="008117FB"/>
    <w:rsid w:val="008155E1"/>
    <w:rsid w:val="00817424"/>
    <w:rsid w:val="00822ED1"/>
    <w:rsid w:val="008330FD"/>
    <w:rsid w:val="008332EB"/>
    <w:rsid w:val="00834AB3"/>
    <w:rsid w:val="00836EDE"/>
    <w:rsid w:val="00837C20"/>
    <w:rsid w:val="0084022F"/>
    <w:rsid w:val="00840B73"/>
    <w:rsid w:val="00840FA7"/>
    <w:rsid w:val="00855147"/>
    <w:rsid w:val="008608D7"/>
    <w:rsid w:val="00863568"/>
    <w:rsid w:val="00866504"/>
    <w:rsid w:val="00867E16"/>
    <w:rsid w:val="0088753C"/>
    <w:rsid w:val="008938CD"/>
    <w:rsid w:val="0089722F"/>
    <w:rsid w:val="00897D46"/>
    <w:rsid w:val="008A1062"/>
    <w:rsid w:val="008A4D34"/>
    <w:rsid w:val="008B0A0A"/>
    <w:rsid w:val="008B25B1"/>
    <w:rsid w:val="008B6625"/>
    <w:rsid w:val="008B7463"/>
    <w:rsid w:val="008C4DB1"/>
    <w:rsid w:val="008D16ED"/>
    <w:rsid w:val="008D3B03"/>
    <w:rsid w:val="008D42F8"/>
    <w:rsid w:val="008E1E44"/>
    <w:rsid w:val="008E3125"/>
    <w:rsid w:val="008E6225"/>
    <w:rsid w:val="008F2AAB"/>
    <w:rsid w:val="008F4EF8"/>
    <w:rsid w:val="00903152"/>
    <w:rsid w:val="00904105"/>
    <w:rsid w:val="00907DD5"/>
    <w:rsid w:val="00910365"/>
    <w:rsid w:val="009127B0"/>
    <w:rsid w:val="0091285A"/>
    <w:rsid w:val="0091405E"/>
    <w:rsid w:val="00915569"/>
    <w:rsid w:val="00927FB1"/>
    <w:rsid w:val="0093079B"/>
    <w:rsid w:val="009333B2"/>
    <w:rsid w:val="00934D78"/>
    <w:rsid w:val="0094583A"/>
    <w:rsid w:val="009553EE"/>
    <w:rsid w:val="00960206"/>
    <w:rsid w:val="0096074A"/>
    <w:rsid w:val="00965292"/>
    <w:rsid w:val="00965EFD"/>
    <w:rsid w:val="00971380"/>
    <w:rsid w:val="009755E9"/>
    <w:rsid w:val="00982DBE"/>
    <w:rsid w:val="00990BCA"/>
    <w:rsid w:val="00997456"/>
    <w:rsid w:val="009A07CE"/>
    <w:rsid w:val="009A26A4"/>
    <w:rsid w:val="009A3881"/>
    <w:rsid w:val="009B3C63"/>
    <w:rsid w:val="009C0899"/>
    <w:rsid w:val="009C5620"/>
    <w:rsid w:val="009D7C39"/>
    <w:rsid w:val="009E6F12"/>
    <w:rsid w:val="00A04F6C"/>
    <w:rsid w:val="00A07672"/>
    <w:rsid w:val="00A10C9A"/>
    <w:rsid w:val="00A15E49"/>
    <w:rsid w:val="00A26CD1"/>
    <w:rsid w:val="00A31E79"/>
    <w:rsid w:val="00A33429"/>
    <w:rsid w:val="00A34A45"/>
    <w:rsid w:val="00A362D4"/>
    <w:rsid w:val="00A461B0"/>
    <w:rsid w:val="00A50906"/>
    <w:rsid w:val="00A516EC"/>
    <w:rsid w:val="00A535B6"/>
    <w:rsid w:val="00A54CCB"/>
    <w:rsid w:val="00A60FAC"/>
    <w:rsid w:val="00A63844"/>
    <w:rsid w:val="00A65695"/>
    <w:rsid w:val="00A703DF"/>
    <w:rsid w:val="00A70A13"/>
    <w:rsid w:val="00A763E1"/>
    <w:rsid w:val="00A81E08"/>
    <w:rsid w:val="00A8343F"/>
    <w:rsid w:val="00A84A14"/>
    <w:rsid w:val="00A96649"/>
    <w:rsid w:val="00AA1AF1"/>
    <w:rsid w:val="00AB21E2"/>
    <w:rsid w:val="00AC08BA"/>
    <w:rsid w:val="00AC36F0"/>
    <w:rsid w:val="00AC3CBE"/>
    <w:rsid w:val="00AC5F70"/>
    <w:rsid w:val="00AD06CB"/>
    <w:rsid w:val="00AD23C5"/>
    <w:rsid w:val="00AE18A7"/>
    <w:rsid w:val="00AE487F"/>
    <w:rsid w:val="00AE5FA5"/>
    <w:rsid w:val="00AE79BA"/>
    <w:rsid w:val="00AF07E4"/>
    <w:rsid w:val="00B0008B"/>
    <w:rsid w:val="00B00F25"/>
    <w:rsid w:val="00B14743"/>
    <w:rsid w:val="00B166DA"/>
    <w:rsid w:val="00B25AC1"/>
    <w:rsid w:val="00B35E0F"/>
    <w:rsid w:val="00B36511"/>
    <w:rsid w:val="00B40D43"/>
    <w:rsid w:val="00B44DA7"/>
    <w:rsid w:val="00B5369B"/>
    <w:rsid w:val="00B53838"/>
    <w:rsid w:val="00B57AFC"/>
    <w:rsid w:val="00B57E81"/>
    <w:rsid w:val="00B60A35"/>
    <w:rsid w:val="00B62AE9"/>
    <w:rsid w:val="00B667AE"/>
    <w:rsid w:val="00B70C8E"/>
    <w:rsid w:val="00B76A24"/>
    <w:rsid w:val="00B76A94"/>
    <w:rsid w:val="00B9320A"/>
    <w:rsid w:val="00B95C6D"/>
    <w:rsid w:val="00BB1A8D"/>
    <w:rsid w:val="00BC417C"/>
    <w:rsid w:val="00BC4D8C"/>
    <w:rsid w:val="00BC5073"/>
    <w:rsid w:val="00BC5F70"/>
    <w:rsid w:val="00BE267F"/>
    <w:rsid w:val="00BE5104"/>
    <w:rsid w:val="00BE7271"/>
    <w:rsid w:val="00BE784C"/>
    <w:rsid w:val="00BF52AF"/>
    <w:rsid w:val="00C0461E"/>
    <w:rsid w:val="00C06BD3"/>
    <w:rsid w:val="00C06E0B"/>
    <w:rsid w:val="00C15C92"/>
    <w:rsid w:val="00C206EE"/>
    <w:rsid w:val="00C23046"/>
    <w:rsid w:val="00C26116"/>
    <w:rsid w:val="00C30C26"/>
    <w:rsid w:val="00C31BE7"/>
    <w:rsid w:val="00C3393B"/>
    <w:rsid w:val="00C34B1F"/>
    <w:rsid w:val="00C37F2B"/>
    <w:rsid w:val="00C46B3B"/>
    <w:rsid w:val="00C5394D"/>
    <w:rsid w:val="00C53B61"/>
    <w:rsid w:val="00C55A5B"/>
    <w:rsid w:val="00C6042D"/>
    <w:rsid w:val="00C63E36"/>
    <w:rsid w:val="00C71E3B"/>
    <w:rsid w:val="00C729D2"/>
    <w:rsid w:val="00C76795"/>
    <w:rsid w:val="00C954D6"/>
    <w:rsid w:val="00C973A4"/>
    <w:rsid w:val="00C97A51"/>
    <w:rsid w:val="00CA3097"/>
    <w:rsid w:val="00CC6A67"/>
    <w:rsid w:val="00CD2C81"/>
    <w:rsid w:val="00CD6233"/>
    <w:rsid w:val="00CE5158"/>
    <w:rsid w:val="00CE62A7"/>
    <w:rsid w:val="00CE68F7"/>
    <w:rsid w:val="00CF13D0"/>
    <w:rsid w:val="00D053C1"/>
    <w:rsid w:val="00D10D80"/>
    <w:rsid w:val="00D15689"/>
    <w:rsid w:val="00D16108"/>
    <w:rsid w:val="00D16D17"/>
    <w:rsid w:val="00D215D9"/>
    <w:rsid w:val="00D21622"/>
    <w:rsid w:val="00D21EA1"/>
    <w:rsid w:val="00D33006"/>
    <w:rsid w:val="00D407FC"/>
    <w:rsid w:val="00D60FDF"/>
    <w:rsid w:val="00D65642"/>
    <w:rsid w:val="00D7027B"/>
    <w:rsid w:val="00D769CC"/>
    <w:rsid w:val="00D77938"/>
    <w:rsid w:val="00D915EE"/>
    <w:rsid w:val="00D92A9F"/>
    <w:rsid w:val="00D93883"/>
    <w:rsid w:val="00DA2E9D"/>
    <w:rsid w:val="00DA2ED1"/>
    <w:rsid w:val="00DA6F51"/>
    <w:rsid w:val="00DB27BB"/>
    <w:rsid w:val="00DB7B95"/>
    <w:rsid w:val="00DD2FBE"/>
    <w:rsid w:val="00DD7157"/>
    <w:rsid w:val="00DE1345"/>
    <w:rsid w:val="00DE33FE"/>
    <w:rsid w:val="00DE4AC7"/>
    <w:rsid w:val="00DE5E11"/>
    <w:rsid w:val="00DE725E"/>
    <w:rsid w:val="00DE7FC4"/>
    <w:rsid w:val="00DF6149"/>
    <w:rsid w:val="00E15F2D"/>
    <w:rsid w:val="00E204EE"/>
    <w:rsid w:val="00E327EC"/>
    <w:rsid w:val="00E32807"/>
    <w:rsid w:val="00E53605"/>
    <w:rsid w:val="00E60CDA"/>
    <w:rsid w:val="00E62BD0"/>
    <w:rsid w:val="00E76A57"/>
    <w:rsid w:val="00E76FD9"/>
    <w:rsid w:val="00E848DC"/>
    <w:rsid w:val="00E85E51"/>
    <w:rsid w:val="00E866A6"/>
    <w:rsid w:val="00E96F5B"/>
    <w:rsid w:val="00E97819"/>
    <w:rsid w:val="00E9789D"/>
    <w:rsid w:val="00EA2929"/>
    <w:rsid w:val="00EA4B9B"/>
    <w:rsid w:val="00EA705C"/>
    <w:rsid w:val="00EA7AF7"/>
    <w:rsid w:val="00EA7C72"/>
    <w:rsid w:val="00EA7FE8"/>
    <w:rsid w:val="00EC0CF1"/>
    <w:rsid w:val="00EC3663"/>
    <w:rsid w:val="00ED1060"/>
    <w:rsid w:val="00ED297F"/>
    <w:rsid w:val="00ED6734"/>
    <w:rsid w:val="00EE0A1C"/>
    <w:rsid w:val="00EE6FE0"/>
    <w:rsid w:val="00EF472D"/>
    <w:rsid w:val="00F014B1"/>
    <w:rsid w:val="00F0499A"/>
    <w:rsid w:val="00F104EE"/>
    <w:rsid w:val="00F12573"/>
    <w:rsid w:val="00F14E27"/>
    <w:rsid w:val="00F201AF"/>
    <w:rsid w:val="00F207B7"/>
    <w:rsid w:val="00F25181"/>
    <w:rsid w:val="00F339E0"/>
    <w:rsid w:val="00F36435"/>
    <w:rsid w:val="00F43F8B"/>
    <w:rsid w:val="00F5184B"/>
    <w:rsid w:val="00F534AD"/>
    <w:rsid w:val="00F562EB"/>
    <w:rsid w:val="00F626DC"/>
    <w:rsid w:val="00F751AB"/>
    <w:rsid w:val="00F85347"/>
    <w:rsid w:val="00F861C3"/>
    <w:rsid w:val="00F87588"/>
    <w:rsid w:val="00F87CCE"/>
    <w:rsid w:val="00F908CD"/>
    <w:rsid w:val="00F95749"/>
    <w:rsid w:val="00FA231A"/>
    <w:rsid w:val="00FA241F"/>
    <w:rsid w:val="00FA6544"/>
    <w:rsid w:val="00FA6777"/>
    <w:rsid w:val="00FB0F9E"/>
    <w:rsid w:val="00FB17E2"/>
    <w:rsid w:val="00FB2575"/>
    <w:rsid w:val="00FB4F6F"/>
    <w:rsid w:val="00FB7416"/>
    <w:rsid w:val="00FB77E3"/>
    <w:rsid w:val="00FC374D"/>
    <w:rsid w:val="00FC4A43"/>
    <w:rsid w:val="00FC4F11"/>
    <w:rsid w:val="00FC63C8"/>
    <w:rsid w:val="00FD375F"/>
    <w:rsid w:val="00FD5BD6"/>
    <w:rsid w:val="00FF1901"/>
    <w:rsid w:val="00FF68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9107">
      <w:bodyDiv w:val="1"/>
      <w:marLeft w:val="0"/>
      <w:marRight w:val="0"/>
      <w:marTop w:val="0"/>
      <w:marBottom w:val="0"/>
      <w:divBdr>
        <w:top w:val="none" w:sz="0" w:space="0" w:color="auto"/>
        <w:left w:val="none" w:sz="0" w:space="0" w:color="auto"/>
        <w:bottom w:val="none" w:sz="0" w:space="0" w:color="auto"/>
        <w:right w:val="none" w:sz="0" w:space="0" w:color="auto"/>
      </w:divBdr>
      <w:divsChild>
        <w:div w:id="1403061895">
          <w:marLeft w:val="0"/>
          <w:marRight w:val="0"/>
          <w:marTop w:val="0"/>
          <w:marBottom w:val="0"/>
          <w:divBdr>
            <w:top w:val="none" w:sz="0" w:space="0" w:color="auto"/>
            <w:left w:val="none" w:sz="0" w:space="0" w:color="auto"/>
            <w:bottom w:val="none" w:sz="0" w:space="0" w:color="auto"/>
            <w:right w:val="none" w:sz="0" w:space="0" w:color="auto"/>
          </w:divBdr>
          <w:divsChild>
            <w:div w:id="80570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3765">
      <w:bodyDiv w:val="1"/>
      <w:marLeft w:val="0"/>
      <w:marRight w:val="0"/>
      <w:marTop w:val="0"/>
      <w:marBottom w:val="0"/>
      <w:divBdr>
        <w:top w:val="none" w:sz="0" w:space="0" w:color="auto"/>
        <w:left w:val="none" w:sz="0" w:space="0" w:color="auto"/>
        <w:bottom w:val="none" w:sz="0" w:space="0" w:color="auto"/>
        <w:right w:val="none" w:sz="0" w:space="0" w:color="auto"/>
      </w:divBdr>
      <w:divsChild>
        <w:div w:id="1618098400">
          <w:marLeft w:val="0"/>
          <w:marRight w:val="0"/>
          <w:marTop w:val="0"/>
          <w:marBottom w:val="0"/>
          <w:divBdr>
            <w:top w:val="none" w:sz="0" w:space="0" w:color="auto"/>
            <w:left w:val="none" w:sz="0" w:space="0" w:color="auto"/>
            <w:bottom w:val="none" w:sz="0" w:space="0" w:color="auto"/>
            <w:right w:val="none" w:sz="0" w:space="0" w:color="auto"/>
          </w:divBdr>
          <w:divsChild>
            <w:div w:id="18975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1252">
      <w:bodyDiv w:val="1"/>
      <w:marLeft w:val="0"/>
      <w:marRight w:val="0"/>
      <w:marTop w:val="0"/>
      <w:marBottom w:val="0"/>
      <w:divBdr>
        <w:top w:val="none" w:sz="0" w:space="0" w:color="auto"/>
        <w:left w:val="none" w:sz="0" w:space="0" w:color="auto"/>
        <w:bottom w:val="none" w:sz="0" w:space="0" w:color="auto"/>
        <w:right w:val="none" w:sz="0" w:space="0" w:color="auto"/>
      </w:divBdr>
      <w:divsChild>
        <w:div w:id="1729960278">
          <w:marLeft w:val="0"/>
          <w:marRight w:val="0"/>
          <w:marTop w:val="0"/>
          <w:marBottom w:val="0"/>
          <w:divBdr>
            <w:top w:val="none" w:sz="0" w:space="0" w:color="auto"/>
            <w:left w:val="none" w:sz="0" w:space="0" w:color="auto"/>
            <w:bottom w:val="none" w:sz="0" w:space="0" w:color="auto"/>
            <w:right w:val="none" w:sz="0" w:space="0" w:color="auto"/>
          </w:divBdr>
          <w:divsChild>
            <w:div w:id="15527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71852019">
      <w:bodyDiv w:val="1"/>
      <w:marLeft w:val="0"/>
      <w:marRight w:val="0"/>
      <w:marTop w:val="0"/>
      <w:marBottom w:val="0"/>
      <w:divBdr>
        <w:top w:val="none" w:sz="0" w:space="0" w:color="auto"/>
        <w:left w:val="none" w:sz="0" w:space="0" w:color="auto"/>
        <w:bottom w:val="none" w:sz="0" w:space="0" w:color="auto"/>
        <w:right w:val="none" w:sz="0" w:space="0" w:color="auto"/>
      </w:divBdr>
      <w:divsChild>
        <w:div w:id="746464873">
          <w:marLeft w:val="0"/>
          <w:marRight w:val="0"/>
          <w:marTop w:val="0"/>
          <w:marBottom w:val="0"/>
          <w:divBdr>
            <w:top w:val="none" w:sz="0" w:space="0" w:color="auto"/>
            <w:left w:val="none" w:sz="0" w:space="0" w:color="auto"/>
            <w:bottom w:val="none" w:sz="0" w:space="0" w:color="auto"/>
            <w:right w:val="none" w:sz="0" w:space="0" w:color="auto"/>
          </w:divBdr>
          <w:divsChild>
            <w:div w:id="2682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8567">
      <w:bodyDiv w:val="1"/>
      <w:marLeft w:val="0"/>
      <w:marRight w:val="0"/>
      <w:marTop w:val="0"/>
      <w:marBottom w:val="0"/>
      <w:divBdr>
        <w:top w:val="none" w:sz="0" w:space="0" w:color="auto"/>
        <w:left w:val="none" w:sz="0" w:space="0" w:color="auto"/>
        <w:bottom w:val="none" w:sz="0" w:space="0" w:color="auto"/>
        <w:right w:val="none" w:sz="0" w:space="0" w:color="auto"/>
      </w:divBdr>
      <w:divsChild>
        <w:div w:id="1720737963">
          <w:marLeft w:val="0"/>
          <w:marRight w:val="0"/>
          <w:marTop w:val="0"/>
          <w:marBottom w:val="0"/>
          <w:divBdr>
            <w:top w:val="none" w:sz="0" w:space="0" w:color="auto"/>
            <w:left w:val="none" w:sz="0" w:space="0" w:color="auto"/>
            <w:bottom w:val="none" w:sz="0" w:space="0" w:color="auto"/>
            <w:right w:val="none" w:sz="0" w:space="0" w:color="auto"/>
          </w:divBdr>
          <w:divsChild>
            <w:div w:id="10472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7290">
      <w:bodyDiv w:val="1"/>
      <w:marLeft w:val="0"/>
      <w:marRight w:val="0"/>
      <w:marTop w:val="0"/>
      <w:marBottom w:val="0"/>
      <w:divBdr>
        <w:top w:val="none" w:sz="0" w:space="0" w:color="auto"/>
        <w:left w:val="none" w:sz="0" w:space="0" w:color="auto"/>
        <w:bottom w:val="none" w:sz="0" w:space="0" w:color="auto"/>
        <w:right w:val="none" w:sz="0" w:space="0" w:color="auto"/>
      </w:divBdr>
      <w:divsChild>
        <w:div w:id="1244755924">
          <w:marLeft w:val="0"/>
          <w:marRight w:val="0"/>
          <w:marTop w:val="0"/>
          <w:marBottom w:val="0"/>
          <w:divBdr>
            <w:top w:val="none" w:sz="0" w:space="0" w:color="auto"/>
            <w:left w:val="none" w:sz="0" w:space="0" w:color="auto"/>
            <w:bottom w:val="none" w:sz="0" w:space="0" w:color="auto"/>
            <w:right w:val="none" w:sz="0" w:space="0" w:color="auto"/>
          </w:divBdr>
          <w:divsChild>
            <w:div w:id="173762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1623">
      <w:bodyDiv w:val="1"/>
      <w:marLeft w:val="0"/>
      <w:marRight w:val="0"/>
      <w:marTop w:val="0"/>
      <w:marBottom w:val="0"/>
      <w:divBdr>
        <w:top w:val="none" w:sz="0" w:space="0" w:color="auto"/>
        <w:left w:val="none" w:sz="0" w:space="0" w:color="auto"/>
        <w:bottom w:val="none" w:sz="0" w:space="0" w:color="auto"/>
        <w:right w:val="none" w:sz="0" w:space="0" w:color="auto"/>
      </w:divBdr>
      <w:divsChild>
        <w:div w:id="103691038">
          <w:marLeft w:val="0"/>
          <w:marRight w:val="0"/>
          <w:marTop w:val="0"/>
          <w:marBottom w:val="0"/>
          <w:divBdr>
            <w:top w:val="none" w:sz="0" w:space="0" w:color="auto"/>
            <w:left w:val="none" w:sz="0" w:space="0" w:color="auto"/>
            <w:bottom w:val="none" w:sz="0" w:space="0" w:color="auto"/>
            <w:right w:val="none" w:sz="0" w:space="0" w:color="auto"/>
          </w:divBdr>
          <w:divsChild>
            <w:div w:id="45318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576">
      <w:bodyDiv w:val="1"/>
      <w:marLeft w:val="0"/>
      <w:marRight w:val="0"/>
      <w:marTop w:val="0"/>
      <w:marBottom w:val="0"/>
      <w:divBdr>
        <w:top w:val="none" w:sz="0" w:space="0" w:color="auto"/>
        <w:left w:val="none" w:sz="0" w:space="0" w:color="auto"/>
        <w:bottom w:val="none" w:sz="0" w:space="0" w:color="auto"/>
        <w:right w:val="none" w:sz="0" w:space="0" w:color="auto"/>
      </w:divBdr>
      <w:divsChild>
        <w:div w:id="1632515584">
          <w:marLeft w:val="0"/>
          <w:marRight w:val="0"/>
          <w:marTop w:val="0"/>
          <w:marBottom w:val="0"/>
          <w:divBdr>
            <w:top w:val="none" w:sz="0" w:space="0" w:color="auto"/>
            <w:left w:val="none" w:sz="0" w:space="0" w:color="auto"/>
            <w:bottom w:val="none" w:sz="0" w:space="0" w:color="auto"/>
            <w:right w:val="none" w:sz="0" w:space="0" w:color="auto"/>
          </w:divBdr>
          <w:divsChild>
            <w:div w:id="189808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92263">
      <w:bodyDiv w:val="1"/>
      <w:marLeft w:val="0"/>
      <w:marRight w:val="0"/>
      <w:marTop w:val="0"/>
      <w:marBottom w:val="0"/>
      <w:divBdr>
        <w:top w:val="none" w:sz="0" w:space="0" w:color="auto"/>
        <w:left w:val="none" w:sz="0" w:space="0" w:color="auto"/>
        <w:bottom w:val="none" w:sz="0" w:space="0" w:color="auto"/>
        <w:right w:val="none" w:sz="0" w:space="0" w:color="auto"/>
      </w:divBdr>
      <w:divsChild>
        <w:div w:id="1661738211">
          <w:marLeft w:val="0"/>
          <w:marRight w:val="0"/>
          <w:marTop w:val="0"/>
          <w:marBottom w:val="0"/>
          <w:divBdr>
            <w:top w:val="none" w:sz="0" w:space="0" w:color="auto"/>
            <w:left w:val="none" w:sz="0" w:space="0" w:color="auto"/>
            <w:bottom w:val="none" w:sz="0" w:space="0" w:color="auto"/>
            <w:right w:val="none" w:sz="0" w:space="0" w:color="auto"/>
          </w:divBdr>
          <w:divsChild>
            <w:div w:id="15871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5483">
      <w:bodyDiv w:val="1"/>
      <w:marLeft w:val="0"/>
      <w:marRight w:val="0"/>
      <w:marTop w:val="0"/>
      <w:marBottom w:val="0"/>
      <w:divBdr>
        <w:top w:val="none" w:sz="0" w:space="0" w:color="auto"/>
        <w:left w:val="none" w:sz="0" w:space="0" w:color="auto"/>
        <w:bottom w:val="none" w:sz="0" w:space="0" w:color="auto"/>
        <w:right w:val="none" w:sz="0" w:space="0" w:color="auto"/>
      </w:divBdr>
      <w:divsChild>
        <w:div w:id="1480000537">
          <w:marLeft w:val="0"/>
          <w:marRight w:val="0"/>
          <w:marTop w:val="0"/>
          <w:marBottom w:val="0"/>
          <w:divBdr>
            <w:top w:val="none" w:sz="0" w:space="0" w:color="auto"/>
            <w:left w:val="none" w:sz="0" w:space="0" w:color="auto"/>
            <w:bottom w:val="none" w:sz="0" w:space="0" w:color="auto"/>
            <w:right w:val="none" w:sz="0" w:space="0" w:color="auto"/>
          </w:divBdr>
          <w:divsChild>
            <w:div w:id="7636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2006">
      <w:bodyDiv w:val="1"/>
      <w:marLeft w:val="0"/>
      <w:marRight w:val="0"/>
      <w:marTop w:val="0"/>
      <w:marBottom w:val="0"/>
      <w:divBdr>
        <w:top w:val="none" w:sz="0" w:space="0" w:color="auto"/>
        <w:left w:val="none" w:sz="0" w:space="0" w:color="auto"/>
        <w:bottom w:val="none" w:sz="0" w:space="0" w:color="auto"/>
        <w:right w:val="none" w:sz="0" w:space="0" w:color="auto"/>
      </w:divBdr>
      <w:divsChild>
        <w:div w:id="1599220167">
          <w:marLeft w:val="0"/>
          <w:marRight w:val="0"/>
          <w:marTop w:val="0"/>
          <w:marBottom w:val="0"/>
          <w:divBdr>
            <w:top w:val="none" w:sz="0" w:space="0" w:color="auto"/>
            <w:left w:val="none" w:sz="0" w:space="0" w:color="auto"/>
            <w:bottom w:val="none" w:sz="0" w:space="0" w:color="auto"/>
            <w:right w:val="none" w:sz="0" w:space="0" w:color="auto"/>
          </w:divBdr>
          <w:divsChild>
            <w:div w:id="10058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720">
      <w:bodyDiv w:val="1"/>
      <w:marLeft w:val="0"/>
      <w:marRight w:val="0"/>
      <w:marTop w:val="0"/>
      <w:marBottom w:val="0"/>
      <w:divBdr>
        <w:top w:val="none" w:sz="0" w:space="0" w:color="auto"/>
        <w:left w:val="none" w:sz="0" w:space="0" w:color="auto"/>
        <w:bottom w:val="none" w:sz="0" w:space="0" w:color="auto"/>
        <w:right w:val="none" w:sz="0" w:space="0" w:color="auto"/>
      </w:divBdr>
      <w:divsChild>
        <w:div w:id="753861153">
          <w:marLeft w:val="0"/>
          <w:marRight w:val="0"/>
          <w:marTop w:val="0"/>
          <w:marBottom w:val="0"/>
          <w:divBdr>
            <w:top w:val="none" w:sz="0" w:space="0" w:color="auto"/>
            <w:left w:val="none" w:sz="0" w:space="0" w:color="auto"/>
            <w:bottom w:val="none" w:sz="0" w:space="0" w:color="auto"/>
            <w:right w:val="none" w:sz="0" w:space="0" w:color="auto"/>
          </w:divBdr>
          <w:divsChild>
            <w:div w:id="162577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22211">
      <w:bodyDiv w:val="1"/>
      <w:marLeft w:val="0"/>
      <w:marRight w:val="0"/>
      <w:marTop w:val="0"/>
      <w:marBottom w:val="0"/>
      <w:divBdr>
        <w:top w:val="none" w:sz="0" w:space="0" w:color="auto"/>
        <w:left w:val="none" w:sz="0" w:space="0" w:color="auto"/>
        <w:bottom w:val="none" w:sz="0" w:space="0" w:color="auto"/>
        <w:right w:val="none" w:sz="0" w:space="0" w:color="auto"/>
      </w:divBdr>
      <w:divsChild>
        <w:div w:id="55204175">
          <w:marLeft w:val="0"/>
          <w:marRight w:val="0"/>
          <w:marTop w:val="0"/>
          <w:marBottom w:val="0"/>
          <w:divBdr>
            <w:top w:val="none" w:sz="0" w:space="0" w:color="auto"/>
            <w:left w:val="none" w:sz="0" w:space="0" w:color="auto"/>
            <w:bottom w:val="none" w:sz="0" w:space="0" w:color="auto"/>
            <w:right w:val="none" w:sz="0" w:space="0" w:color="auto"/>
          </w:divBdr>
          <w:divsChild>
            <w:div w:id="1868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497929">
      <w:bodyDiv w:val="1"/>
      <w:marLeft w:val="0"/>
      <w:marRight w:val="0"/>
      <w:marTop w:val="0"/>
      <w:marBottom w:val="0"/>
      <w:divBdr>
        <w:top w:val="none" w:sz="0" w:space="0" w:color="auto"/>
        <w:left w:val="none" w:sz="0" w:space="0" w:color="auto"/>
        <w:bottom w:val="none" w:sz="0" w:space="0" w:color="auto"/>
        <w:right w:val="none" w:sz="0" w:space="0" w:color="auto"/>
      </w:divBdr>
      <w:divsChild>
        <w:div w:id="1390692736">
          <w:marLeft w:val="0"/>
          <w:marRight w:val="0"/>
          <w:marTop w:val="0"/>
          <w:marBottom w:val="0"/>
          <w:divBdr>
            <w:top w:val="none" w:sz="0" w:space="0" w:color="auto"/>
            <w:left w:val="none" w:sz="0" w:space="0" w:color="auto"/>
            <w:bottom w:val="none" w:sz="0" w:space="0" w:color="auto"/>
            <w:right w:val="none" w:sz="0" w:space="0" w:color="auto"/>
          </w:divBdr>
          <w:divsChild>
            <w:div w:id="6345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559901697">
      <w:bodyDiv w:val="1"/>
      <w:marLeft w:val="0"/>
      <w:marRight w:val="0"/>
      <w:marTop w:val="0"/>
      <w:marBottom w:val="0"/>
      <w:divBdr>
        <w:top w:val="none" w:sz="0" w:space="0" w:color="auto"/>
        <w:left w:val="none" w:sz="0" w:space="0" w:color="auto"/>
        <w:bottom w:val="none" w:sz="0" w:space="0" w:color="auto"/>
        <w:right w:val="none" w:sz="0" w:space="0" w:color="auto"/>
      </w:divBdr>
      <w:divsChild>
        <w:div w:id="1974017435">
          <w:marLeft w:val="0"/>
          <w:marRight w:val="0"/>
          <w:marTop w:val="0"/>
          <w:marBottom w:val="0"/>
          <w:divBdr>
            <w:top w:val="none" w:sz="0" w:space="0" w:color="auto"/>
            <w:left w:val="none" w:sz="0" w:space="0" w:color="auto"/>
            <w:bottom w:val="none" w:sz="0" w:space="0" w:color="auto"/>
            <w:right w:val="none" w:sz="0" w:space="0" w:color="auto"/>
          </w:divBdr>
          <w:divsChild>
            <w:div w:id="2670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417">
      <w:bodyDiv w:val="1"/>
      <w:marLeft w:val="0"/>
      <w:marRight w:val="0"/>
      <w:marTop w:val="0"/>
      <w:marBottom w:val="0"/>
      <w:divBdr>
        <w:top w:val="none" w:sz="0" w:space="0" w:color="auto"/>
        <w:left w:val="none" w:sz="0" w:space="0" w:color="auto"/>
        <w:bottom w:val="none" w:sz="0" w:space="0" w:color="auto"/>
        <w:right w:val="none" w:sz="0" w:space="0" w:color="auto"/>
      </w:divBdr>
      <w:divsChild>
        <w:div w:id="1250892517">
          <w:marLeft w:val="0"/>
          <w:marRight w:val="0"/>
          <w:marTop w:val="0"/>
          <w:marBottom w:val="0"/>
          <w:divBdr>
            <w:top w:val="none" w:sz="0" w:space="0" w:color="auto"/>
            <w:left w:val="none" w:sz="0" w:space="0" w:color="auto"/>
            <w:bottom w:val="none" w:sz="0" w:space="0" w:color="auto"/>
            <w:right w:val="none" w:sz="0" w:space="0" w:color="auto"/>
          </w:divBdr>
          <w:divsChild>
            <w:div w:id="12707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97365">
      <w:bodyDiv w:val="1"/>
      <w:marLeft w:val="0"/>
      <w:marRight w:val="0"/>
      <w:marTop w:val="0"/>
      <w:marBottom w:val="0"/>
      <w:divBdr>
        <w:top w:val="none" w:sz="0" w:space="0" w:color="auto"/>
        <w:left w:val="none" w:sz="0" w:space="0" w:color="auto"/>
        <w:bottom w:val="none" w:sz="0" w:space="0" w:color="auto"/>
        <w:right w:val="none" w:sz="0" w:space="0" w:color="auto"/>
      </w:divBdr>
      <w:divsChild>
        <w:div w:id="865368932">
          <w:marLeft w:val="0"/>
          <w:marRight w:val="0"/>
          <w:marTop w:val="0"/>
          <w:marBottom w:val="0"/>
          <w:divBdr>
            <w:top w:val="none" w:sz="0" w:space="0" w:color="auto"/>
            <w:left w:val="none" w:sz="0" w:space="0" w:color="auto"/>
            <w:bottom w:val="none" w:sz="0" w:space="0" w:color="auto"/>
            <w:right w:val="none" w:sz="0" w:space="0" w:color="auto"/>
          </w:divBdr>
          <w:divsChild>
            <w:div w:id="1844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2752">
      <w:bodyDiv w:val="1"/>
      <w:marLeft w:val="0"/>
      <w:marRight w:val="0"/>
      <w:marTop w:val="0"/>
      <w:marBottom w:val="0"/>
      <w:divBdr>
        <w:top w:val="none" w:sz="0" w:space="0" w:color="auto"/>
        <w:left w:val="none" w:sz="0" w:space="0" w:color="auto"/>
        <w:bottom w:val="none" w:sz="0" w:space="0" w:color="auto"/>
        <w:right w:val="none" w:sz="0" w:space="0" w:color="auto"/>
      </w:divBdr>
      <w:divsChild>
        <w:div w:id="1977832840">
          <w:marLeft w:val="0"/>
          <w:marRight w:val="0"/>
          <w:marTop w:val="0"/>
          <w:marBottom w:val="0"/>
          <w:divBdr>
            <w:top w:val="none" w:sz="0" w:space="0" w:color="auto"/>
            <w:left w:val="none" w:sz="0" w:space="0" w:color="auto"/>
            <w:bottom w:val="none" w:sz="0" w:space="0" w:color="auto"/>
            <w:right w:val="none" w:sz="0" w:space="0" w:color="auto"/>
          </w:divBdr>
          <w:divsChild>
            <w:div w:id="11999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630">
      <w:bodyDiv w:val="1"/>
      <w:marLeft w:val="0"/>
      <w:marRight w:val="0"/>
      <w:marTop w:val="0"/>
      <w:marBottom w:val="0"/>
      <w:divBdr>
        <w:top w:val="none" w:sz="0" w:space="0" w:color="auto"/>
        <w:left w:val="none" w:sz="0" w:space="0" w:color="auto"/>
        <w:bottom w:val="none" w:sz="0" w:space="0" w:color="auto"/>
        <w:right w:val="none" w:sz="0" w:space="0" w:color="auto"/>
      </w:divBdr>
      <w:divsChild>
        <w:div w:id="377049553">
          <w:marLeft w:val="0"/>
          <w:marRight w:val="0"/>
          <w:marTop w:val="0"/>
          <w:marBottom w:val="0"/>
          <w:divBdr>
            <w:top w:val="none" w:sz="0" w:space="0" w:color="auto"/>
            <w:left w:val="none" w:sz="0" w:space="0" w:color="auto"/>
            <w:bottom w:val="none" w:sz="0" w:space="0" w:color="auto"/>
            <w:right w:val="none" w:sz="0" w:space="0" w:color="auto"/>
          </w:divBdr>
          <w:divsChild>
            <w:div w:id="169738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08740">
      <w:bodyDiv w:val="1"/>
      <w:marLeft w:val="0"/>
      <w:marRight w:val="0"/>
      <w:marTop w:val="0"/>
      <w:marBottom w:val="0"/>
      <w:divBdr>
        <w:top w:val="none" w:sz="0" w:space="0" w:color="auto"/>
        <w:left w:val="none" w:sz="0" w:space="0" w:color="auto"/>
        <w:bottom w:val="none" w:sz="0" w:space="0" w:color="auto"/>
        <w:right w:val="none" w:sz="0" w:space="0" w:color="auto"/>
      </w:divBdr>
      <w:divsChild>
        <w:div w:id="236668108">
          <w:marLeft w:val="0"/>
          <w:marRight w:val="0"/>
          <w:marTop w:val="0"/>
          <w:marBottom w:val="0"/>
          <w:divBdr>
            <w:top w:val="none" w:sz="0" w:space="0" w:color="auto"/>
            <w:left w:val="none" w:sz="0" w:space="0" w:color="auto"/>
            <w:bottom w:val="none" w:sz="0" w:space="0" w:color="auto"/>
            <w:right w:val="none" w:sz="0" w:space="0" w:color="auto"/>
          </w:divBdr>
          <w:divsChild>
            <w:div w:id="5992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1948348504">
      <w:bodyDiv w:val="1"/>
      <w:marLeft w:val="0"/>
      <w:marRight w:val="0"/>
      <w:marTop w:val="0"/>
      <w:marBottom w:val="0"/>
      <w:divBdr>
        <w:top w:val="none" w:sz="0" w:space="0" w:color="auto"/>
        <w:left w:val="none" w:sz="0" w:space="0" w:color="auto"/>
        <w:bottom w:val="none" w:sz="0" w:space="0" w:color="auto"/>
        <w:right w:val="none" w:sz="0" w:space="0" w:color="auto"/>
      </w:divBdr>
      <w:divsChild>
        <w:div w:id="114521142">
          <w:marLeft w:val="0"/>
          <w:marRight w:val="0"/>
          <w:marTop w:val="0"/>
          <w:marBottom w:val="0"/>
          <w:divBdr>
            <w:top w:val="none" w:sz="0" w:space="0" w:color="auto"/>
            <w:left w:val="none" w:sz="0" w:space="0" w:color="auto"/>
            <w:bottom w:val="none" w:sz="0" w:space="0" w:color="auto"/>
            <w:right w:val="none" w:sz="0" w:space="0" w:color="auto"/>
          </w:divBdr>
          <w:divsChild>
            <w:div w:id="36748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439750">
      <w:bodyDiv w:val="1"/>
      <w:marLeft w:val="0"/>
      <w:marRight w:val="0"/>
      <w:marTop w:val="0"/>
      <w:marBottom w:val="0"/>
      <w:divBdr>
        <w:top w:val="none" w:sz="0" w:space="0" w:color="auto"/>
        <w:left w:val="none" w:sz="0" w:space="0" w:color="auto"/>
        <w:bottom w:val="none" w:sz="0" w:space="0" w:color="auto"/>
        <w:right w:val="none" w:sz="0" w:space="0" w:color="auto"/>
      </w:divBdr>
      <w:divsChild>
        <w:div w:id="1478496961">
          <w:marLeft w:val="0"/>
          <w:marRight w:val="0"/>
          <w:marTop w:val="0"/>
          <w:marBottom w:val="0"/>
          <w:divBdr>
            <w:top w:val="none" w:sz="0" w:space="0" w:color="auto"/>
            <w:left w:val="none" w:sz="0" w:space="0" w:color="auto"/>
            <w:bottom w:val="none" w:sz="0" w:space="0" w:color="auto"/>
            <w:right w:val="none" w:sz="0" w:space="0" w:color="auto"/>
          </w:divBdr>
          <w:divsChild>
            <w:div w:id="5736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326422">
      <w:bodyDiv w:val="1"/>
      <w:marLeft w:val="0"/>
      <w:marRight w:val="0"/>
      <w:marTop w:val="0"/>
      <w:marBottom w:val="0"/>
      <w:divBdr>
        <w:top w:val="none" w:sz="0" w:space="0" w:color="auto"/>
        <w:left w:val="none" w:sz="0" w:space="0" w:color="auto"/>
        <w:bottom w:val="none" w:sz="0" w:space="0" w:color="auto"/>
        <w:right w:val="none" w:sz="0" w:space="0" w:color="auto"/>
      </w:divBdr>
      <w:divsChild>
        <w:div w:id="1831093676">
          <w:marLeft w:val="0"/>
          <w:marRight w:val="0"/>
          <w:marTop w:val="0"/>
          <w:marBottom w:val="0"/>
          <w:divBdr>
            <w:top w:val="none" w:sz="0" w:space="0" w:color="auto"/>
            <w:left w:val="none" w:sz="0" w:space="0" w:color="auto"/>
            <w:bottom w:val="none" w:sz="0" w:space="0" w:color="auto"/>
            <w:right w:val="none" w:sz="0" w:space="0" w:color="auto"/>
          </w:divBdr>
          <w:divsChild>
            <w:div w:id="15679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5993">
      <w:bodyDiv w:val="1"/>
      <w:marLeft w:val="0"/>
      <w:marRight w:val="0"/>
      <w:marTop w:val="0"/>
      <w:marBottom w:val="0"/>
      <w:divBdr>
        <w:top w:val="none" w:sz="0" w:space="0" w:color="auto"/>
        <w:left w:val="none" w:sz="0" w:space="0" w:color="auto"/>
        <w:bottom w:val="none" w:sz="0" w:space="0" w:color="auto"/>
        <w:right w:val="none" w:sz="0" w:space="0" w:color="auto"/>
      </w:divBdr>
      <w:divsChild>
        <w:div w:id="174661127">
          <w:marLeft w:val="0"/>
          <w:marRight w:val="0"/>
          <w:marTop w:val="0"/>
          <w:marBottom w:val="0"/>
          <w:divBdr>
            <w:top w:val="none" w:sz="0" w:space="0" w:color="auto"/>
            <w:left w:val="none" w:sz="0" w:space="0" w:color="auto"/>
            <w:bottom w:val="none" w:sz="0" w:space="0" w:color="auto"/>
            <w:right w:val="none" w:sz="0" w:space="0" w:color="auto"/>
          </w:divBdr>
          <w:divsChild>
            <w:div w:id="154004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558">
      <w:bodyDiv w:val="1"/>
      <w:marLeft w:val="0"/>
      <w:marRight w:val="0"/>
      <w:marTop w:val="0"/>
      <w:marBottom w:val="0"/>
      <w:divBdr>
        <w:top w:val="none" w:sz="0" w:space="0" w:color="auto"/>
        <w:left w:val="none" w:sz="0" w:space="0" w:color="auto"/>
        <w:bottom w:val="none" w:sz="0" w:space="0" w:color="auto"/>
        <w:right w:val="none" w:sz="0" w:space="0" w:color="auto"/>
      </w:divBdr>
      <w:divsChild>
        <w:div w:id="64185274">
          <w:marLeft w:val="0"/>
          <w:marRight w:val="0"/>
          <w:marTop w:val="0"/>
          <w:marBottom w:val="0"/>
          <w:divBdr>
            <w:top w:val="none" w:sz="0" w:space="0" w:color="auto"/>
            <w:left w:val="none" w:sz="0" w:space="0" w:color="auto"/>
            <w:bottom w:val="none" w:sz="0" w:space="0" w:color="auto"/>
            <w:right w:val="none" w:sz="0" w:space="0" w:color="auto"/>
          </w:divBdr>
          <w:divsChild>
            <w:div w:id="5316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93068">
      <w:bodyDiv w:val="1"/>
      <w:marLeft w:val="0"/>
      <w:marRight w:val="0"/>
      <w:marTop w:val="0"/>
      <w:marBottom w:val="0"/>
      <w:divBdr>
        <w:top w:val="none" w:sz="0" w:space="0" w:color="auto"/>
        <w:left w:val="none" w:sz="0" w:space="0" w:color="auto"/>
        <w:bottom w:val="none" w:sz="0" w:space="0" w:color="auto"/>
        <w:right w:val="none" w:sz="0" w:space="0" w:color="auto"/>
      </w:divBdr>
      <w:divsChild>
        <w:div w:id="227692713">
          <w:marLeft w:val="0"/>
          <w:marRight w:val="0"/>
          <w:marTop w:val="0"/>
          <w:marBottom w:val="0"/>
          <w:divBdr>
            <w:top w:val="none" w:sz="0" w:space="0" w:color="auto"/>
            <w:left w:val="none" w:sz="0" w:space="0" w:color="auto"/>
            <w:bottom w:val="none" w:sz="0" w:space="0" w:color="auto"/>
            <w:right w:val="none" w:sz="0" w:space="0" w:color="auto"/>
          </w:divBdr>
          <w:divsChild>
            <w:div w:id="7610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362</TotalTime>
  <Pages>3</Pages>
  <Words>3054</Words>
  <Characters>17408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226</cp:revision>
  <cp:lastPrinted>2021-12-22T20:31:00Z</cp:lastPrinted>
  <dcterms:created xsi:type="dcterms:W3CDTF">2022-10-20T21:14:00Z</dcterms:created>
  <dcterms:modified xsi:type="dcterms:W3CDTF">2024-12-27T22:13:00Z</dcterms:modified>
</cp:coreProperties>
</file>