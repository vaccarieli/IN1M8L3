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723453C3"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66299D">
        <w:rPr>
          <w:rFonts w:ascii="Times New Roman" w:hAnsi="Times New Roman" w:cs="Times New Roman"/>
          <w:bCs/>
          <w:iCs/>
          <w:noProof/>
        </w:rPr>
        <w:t>December 31, 2024</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5B0541"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691CDE">
        <w:rPr>
          <w:rFonts w:ascii="Times New Roman" w:hAnsi="Times New Roman" w:cs="Times New Roman"/>
          <w:b/>
          <w:i/>
          <w:highlight w:val="yellow"/>
          <w:u w:val="single"/>
        </w:rPr>
        <w:t>VIA_TYPE_OPINS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2EE03630" w:rsidR="00FB7416" w:rsidRPr="00BC5F70" w:rsidRDefault="00691CDE"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OPINS</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sidRPr="00224E2C">
        <w:rPr>
          <w:rFonts w:ascii="Times New Roman" w:hAnsi="Times New Roman" w:cs="Times New Roman"/>
          <w:b/>
          <w:highlight w:val="yellow"/>
        </w:rPr>
        <w:t>INSURED_NAME_ALL_CAP</w:t>
      </w:r>
    </w:p>
    <w:p w14:paraId="2B5270A6" w14:textId="4B386BE8"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30157D" w:rsidRPr="00224E2C">
        <w:rPr>
          <w:rFonts w:ascii="Times New Roman" w:hAnsi="Times New Roman" w:cs="Times New Roman"/>
          <w:b/>
          <w:highlight w:val="yellow"/>
        </w:rPr>
        <w:t>CLAIM_NUMBER</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224E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0B31B73C"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691CDE">
        <w:rPr>
          <w:rFonts w:ascii="Times New Roman" w:hAnsi="Times New Roman" w:cs="Times New Roman"/>
          <w:bCs/>
          <w:iCs/>
          <w:highlight w:val="yellow"/>
        </w:rPr>
        <w:t>OPINS</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in an attempt to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follow:</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8A4D34">
      <w:pPr>
        <w:spacing w:line="360" w:lineRule="auto"/>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C0899" w:rsidRDefault="009C0899" w:rsidP="009C0899">
      <w:pPr>
        <w:ind w:left="720"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58805621" w:rsidR="00837C20" w:rsidRDefault="00837C20" w:rsidP="009C0899">
      <w:pPr>
        <w:ind w:left="720"/>
        <w:jc w:val="both"/>
        <w:rPr>
          <w:rFonts w:ascii="Times New Roman" w:eastAsia="Calibri" w:hAnsi="Times New Roman" w:cs="Times New Roman"/>
        </w:rPr>
      </w:pPr>
    </w:p>
    <w:p w14:paraId="4E7504A8" w14:textId="749FAC85"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 xml:space="preserve">Future </w:t>
      </w:r>
    </w:p>
    <w:p w14:paraId="61256F23" w14:textId="77777777" w:rsidR="00BC5F70" w:rsidRDefault="00BC5F70" w:rsidP="00BC5F70">
      <w:pPr>
        <w:ind w:left="720"/>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w:t>
      </w:r>
      <w:r w:rsidRPr="00837C20">
        <w:rPr>
          <w:rFonts w:ascii="Times New Roman" w:eastAsia="Calibri" w:hAnsi="Times New Roman" w:cs="Times New Roman"/>
        </w:rPr>
        <w:lastRenderedPageBreak/>
        <w:t xml:space="preserve">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2D59D571"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FA231A">
        <w:rPr>
          <w:rFonts w:ascii="Times New Roman" w:eastAsia="Calibri" w:hAnsi="Times New Roman" w:cs="Times New Roman"/>
          <w:highlight w:val="yellow"/>
        </w:rPr>
        <w:t>INSURED_NAME_EACH_CAP</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A231A">
        <w:rPr>
          <w:rFonts w:ascii="Times New Roman" w:eastAsia="Calibri" w:hAnsi="Times New Roman" w:cs="Times New Roman"/>
          <w:highlight w:val="yellow"/>
          <w:shd w:val="clear" w:color="auto" w:fill="FCFCFD"/>
        </w:rPr>
        <w:t>INSURED_NAME_EACH_CAP</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damages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in excess of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w:t>
      </w:r>
      <w:r w:rsidRPr="006F2CF8">
        <w:rPr>
          <w:rFonts w:ascii="Times New Roman" w:hAnsi="Times New Roman" w:cs="Times New Roman"/>
          <w:i/>
          <w:iCs/>
        </w:rPr>
        <w:lastRenderedPageBreak/>
        <w:t xml:space="preserve">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 xml:space="preserve">it is liable for the entire amount of the judgment against the insured including any portion in excess of policy limits, if in the exercise of such control it </w:t>
      </w:r>
      <w:r w:rsidRPr="006F2CF8">
        <w:rPr>
          <w:rFonts w:ascii="Times New Roman" w:hAnsi="Times New Roman" w:cs="Times New Roman"/>
        </w:rPr>
        <w:lastRenderedPageBreak/>
        <w:t>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as a result of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701CC91A"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2B387A">
        <w:rPr>
          <w:rFonts w:ascii="Times New Roman" w:hAnsi="Times New Roman" w:cs="Times New Roman"/>
          <w:b/>
          <w:highlight w:val="yellow"/>
          <w:u w:val="single"/>
        </w:rPr>
        <w:t>INSURANCE_NAME_CAP_OPINS</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152DFA92"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66299D">
        <w:rPr>
          <w:rFonts w:ascii="Times New Roman" w:hAnsi="Times New Roman" w:cs="Times New Roman"/>
          <w:b/>
          <w:highlight w:val="yellow"/>
          <w:u w:val="single"/>
        </w:rPr>
        <w:t>SETTLEMENT_EXP_DATE</w:t>
      </w:r>
      <w:r>
        <w:rPr>
          <w:rFonts w:ascii="Times New Roman" w:hAnsi="Times New Roman" w:cs="Times New Roman"/>
          <w:b/>
        </w:rPr>
        <w:t>;</w:t>
      </w:r>
    </w:p>
    <w:p w14:paraId="59705369" w14:textId="2C40A25A"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2B387A">
        <w:rPr>
          <w:rFonts w:ascii="Times New Roman" w:hAnsi="Times New Roman" w:cs="Times New Roman"/>
          <w:b/>
          <w:highlight w:val="yellow"/>
          <w:u w:val="single"/>
        </w:rPr>
        <w:t>INSURANCE_NAME_CAP_OPINS</w:t>
      </w:r>
      <w:r w:rsidR="00651294">
        <w:rPr>
          <w:rFonts w:ascii="Times New Roman" w:hAnsi="Times New Roman" w:cs="Times New Roman"/>
          <w:b/>
        </w:rPr>
        <w:t xml:space="preserve"> </w:t>
      </w:r>
      <w:r>
        <w:rPr>
          <w:rFonts w:ascii="Times New Roman" w:hAnsi="Times New Roman" w:cs="Times New Roman"/>
          <w:b/>
        </w:rPr>
        <w:t xml:space="preserve">RELEASE FOR </w:t>
      </w:r>
      <w:r w:rsidR="00A54CCB" w:rsidRPr="000123A1">
        <w:rPr>
          <w:rFonts w:ascii="Times New Roman" w:hAnsi="Times New Roman" w:cs="Times New Roman"/>
          <w:b/>
          <w:highlight w:val="yellow"/>
        </w:rPr>
        <w:t>CLIENT_NAME_ALL_CAP</w:t>
      </w:r>
      <w:r w:rsidR="00A54CCB">
        <w:rPr>
          <w:rFonts w:ascii="Times New Roman" w:hAnsi="Times New Roman" w:cs="Times New Roman"/>
          <w:b/>
        </w:rPr>
        <w:t xml:space="preserve"> </w:t>
      </w:r>
      <w:r>
        <w:rPr>
          <w:rFonts w:ascii="Times New Roman" w:hAnsi="Times New Roman" w:cs="Times New Roman"/>
          <w:b/>
        </w:rPr>
        <w:t xml:space="preserve">TO SIGN, ADDRESSED TO THE UNDERSIGNED’S ATTENTION BEFORE THE OFFER EXPIRES;   </w:t>
      </w:r>
    </w:p>
    <w:p w14:paraId="453CCB5F" w14:textId="39AC3CA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740122">
        <w:rPr>
          <w:rFonts w:ascii="Times New Roman" w:hAnsi="Times New Roman" w:cs="Times New Roman"/>
          <w:b/>
          <w:highlight w:val="yellow"/>
        </w:rPr>
        <w:lastRenderedPageBreak/>
        <w:t>MR_OR_MRS_INSURED_NAME_ALL_CAP</w:t>
      </w:r>
      <w:r w:rsidR="003D62A8">
        <w:rPr>
          <w:rFonts w:ascii="Times New Roman" w:hAnsi="Times New Roman" w:cs="Times New Roman"/>
          <w:b/>
        </w:rPr>
        <w:t>,</w:t>
      </w:r>
      <w:r>
        <w:rPr>
          <w:rFonts w:ascii="Times New Roman" w:hAnsi="Times New Roman" w:cs="Times New Roman"/>
          <w:b/>
        </w:rPr>
        <w:t xml:space="preserve"> OR ANYONE ELSE FOR THAT MATTER.  INCLUSION OF ANY SUCH TERM IN THE GENERAL RELEASE WILL CONSTITUTE A REJECTION OF THIS OFFER;</w:t>
      </w:r>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7777777"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r w:rsidRPr="00B36511">
        <w:rPr>
          <w:rFonts w:ascii="Times New Roman" w:hAnsi="Times New Roman" w:cs="Times New Roman"/>
          <w:bCs/>
          <w:color w:val="FF0000"/>
        </w:rPr>
        <w:t>(change exhibit number</w:t>
      </w:r>
      <w:r>
        <w:rPr>
          <w:rFonts w:ascii="Times New Roman" w:hAnsi="Times New Roman" w:cs="Times New Roman"/>
          <w:bCs/>
          <w:color w:val="FF0000"/>
        </w:rPr>
        <w:t xml:space="preserve"> if necessary</w:t>
      </w:r>
      <w:r w:rsidRPr="00B36511">
        <w:rPr>
          <w:rFonts w:ascii="Times New Roman" w:hAnsi="Times New Roman" w:cs="Times New Roman"/>
          <w:bCs/>
          <w:color w:val="FF0000"/>
        </w:rPr>
        <w:t>)</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We are certain you are aware that if a judgment in excess of the policy limits is entered against your insured in a lawsuit, when you have had the opportunity to settle this matter within the policy limits, </w:t>
      </w:r>
      <w:r w:rsidRPr="006F2CF8">
        <w:rPr>
          <w:rFonts w:ascii="Times New Roman" w:hAnsi="Times New Roman" w:cs="Times New Roman"/>
        </w:rPr>
        <w:lastRenderedPageBreak/>
        <w:t>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45277776"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 xml:space="preserve">any investigation indicating liability </w:t>
      </w:r>
      <w:r w:rsidRPr="006C2202">
        <w:rPr>
          <w:rFonts w:ascii="Times New Roman" w:hAnsi="Times New Roman" w:cs="Times New Roman"/>
        </w:rPr>
        <w:lastRenderedPageBreak/>
        <w:t>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3572F44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224E2C">
        <w:rPr>
          <w:rFonts w:ascii="Times New Roman" w:hAnsi="Times New Roman" w:cs="Times New Roman"/>
          <w:highlight w:val="yellow"/>
        </w:rPr>
        <w:t>INSURANCE_INIT_OPINS</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691CDE">
        <w:rPr>
          <w:rFonts w:ascii="Times New Roman" w:eastAsia="Times New Roman" w:hAnsi="Times New Roman" w:cs="Times New Roman"/>
          <w:highlight w:val="yellow"/>
        </w:rPr>
        <w:t>OPINS</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65C28B2F"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2403F2A0"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691CDE">
        <w:rPr>
          <w:rFonts w:ascii="Times New Roman" w:hAnsi="Times New Roman" w:cs="Times New Roman"/>
          <w:b/>
          <w:bCs/>
          <w:highlight w:val="yellow"/>
        </w:rPr>
        <w:t>OPINS</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jury trial, for as long as it takes to 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for evaluating this claim. The damages sustained by our client far exceed the policy carried by your insured. We therefore believe that you are </w:t>
      </w:r>
      <w:r w:rsidR="00DE33FE" w:rsidRPr="006F2CF8">
        <w:rPr>
          <w:rFonts w:ascii="Times New Roman" w:hAnsi="Times New Roman" w:cs="Times New Roman"/>
        </w:rPr>
        <w:t>able</w:t>
      </w:r>
      <w:r w:rsidRPr="006F2CF8">
        <w:rPr>
          <w:rFonts w:ascii="Times New Roman" w:hAnsi="Times New Roman" w:cs="Times New Roman"/>
        </w:rPr>
        <w:t xml:space="preserve"> to act promptly upon this demand and tender the full policy limits carried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C813A62"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691CDE">
        <w:rPr>
          <w:rFonts w:ascii="Times New Roman" w:hAnsi="Times New Roman" w:cs="Times New Roman"/>
          <w:highlight w:val="yellow"/>
        </w:rPr>
        <w:t>OPINS</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691CDE">
        <w:rPr>
          <w:rFonts w:ascii="Times New Roman" w:hAnsi="Times New Roman" w:cs="Times New Roman"/>
          <w:highlight w:val="yellow"/>
        </w:rPr>
        <w:t>OPINS</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8F53B" w14:textId="77777777" w:rsidR="00C7606E" w:rsidRDefault="00C7606E" w:rsidP="009E6F12">
      <w:r>
        <w:separator/>
      </w:r>
    </w:p>
  </w:endnote>
  <w:endnote w:type="continuationSeparator" w:id="0">
    <w:p w14:paraId="1865850F" w14:textId="77777777" w:rsidR="00C7606E" w:rsidRDefault="00C7606E"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91BF3" w14:textId="77777777" w:rsidR="00C7606E" w:rsidRDefault="00C7606E" w:rsidP="009E6F12">
      <w:r>
        <w:separator/>
      </w:r>
    </w:p>
  </w:footnote>
  <w:footnote w:type="continuationSeparator" w:id="0">
    <w:p w14:paraId="27448431" w14:textId="77777777" w:rsidR="00C7606E" w:rsidRDefault="00C7606E"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417401F1"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66299D">
      <w:rPr>
        <w:noProof/>
        <w:sz w:val="20"/>
        <w:szCs w:val="20"/>
      </w:rPr>
      <w:t>December 31, 2024</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Client: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56062F2B" w:rsidR="002F09D5" w:rsidRPr="00D92A9F" w:rsidRDefault="002F09D5" w:rsidP="002F09D5">
    <w:pPr>
      <w:pStyle w:val="Header"/>
      <w:ind w:left="540"/>
      <w:rPr>
        <w:bCs/>
        <w:i/>
        <w:sz w:val="20"/>
        <w:szCs w:val="20"/>
      </w:rPr>
    </w:pPr>
    <w:r w:rsidRPr="00D92A9F">
      <w:rPr>
        <w:bCs/>
        <w:i/>
        <w:sz w:val="20"/>
        <w:szCs w:val="20"/>
      </w:rPr>
      <w:t xml:space="preserve">Your Claim No.: </w:t>
    </w:r>
    <w:r w:rsidR="00551514" w:rsidRPr="0016041F">
      <w:rPr>
        <w:bCs/>
        <w:i/>
        <w:sz w:val="20"/>
        <w:szCs w:val="20"/>
        <w:highlight w:val="yellow"/>
      </w:rPr>
      <w:t>CLAIM_NUMBER</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3"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0"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5"/>
  </w:num>
  <w:num w:numId="3" w16cid:durableId="190384650">
    <w:abstractNumId w:val="19"/>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8"/>
  </w:num>
  <w:num w:numId="6" w16cid:durableId="2089813095">
    <w:abstractNumId w:val="27"/>
  </w:num>
  <w:num w:numId="7" w16cid:durableId="444472402">
    <w:abstractNumId w:val="20"/>
  </w:num>
  <w:num w:numId="8" w16cid:durableId="2010717191">
    <w:abstractNumId w:val="17"/>
  </w:num>
  <w:num w:numId="9" w16cid:durableId="498496362">
    <w:abstractNumId w:val="12"/>
  </w:num>
  <w:num w:numId="10" w16cid:durableId="57477730">
    <w:abstractNumId w:val="0"/>
  </w:num>
  <w:num w:numId="11" w16cid:durableId="1186481487">
    <w:abstractNumId w:val="29"/>
  </w:num>
  <w:num w:numId="12" w16cid:durableId="1427074000">
    <w:abstractNumId w:val="11"/>
  </w:num>
  <w:num w:numId="13" w16cid:durableId="1535580530">
    <w:abstractNumId w:val="2"/>
  </w:num>
  <w:num w:numId="14" w16cid:durableId="666447850">
    <w:abstractNumId w:val="7"/>
  </w:num>
  <w:num w:numId="15" w16cid:durableId="858665342">
    <w:abstractNumId w:val="15"/>
  </w:num>
  <w:num w:numId="16" w16cid:durableId="649214447">
    <w:abstractNumId w:val="24"/>
  </w:num>
  <w:num w:numId="17" w16cid:durableId="1830516250">
    <w:abstractNumId w:val="10"/>
  </w:num>
  <w:num w:numId="18" w16cid:durableId="1602759391">
    <w:abstractNumId w:val="1"/>
  </w:num>
  <w:num w:numId="19" w16cid:durableId="984359824">
    <w:abstractNumId w:val="8"/>
  </w:num>
  <w:num w:numId="20" w16cid:durableId="395128590">
    <w:abstractNumId w:val="26"/>
  </w:num>
  <w:num w:numId="21" w16cid:durableId="1987589004">
    <w:abstractNumId w:val="16"/>
  </w:num>
  <w:num w:numId="22" w16cid:durableId="1326012233">
    <w:abstractNumId w:val="22"/>
  </w:num>
  <w:num w:numId="23" w16cid:durableId="1349333355">
    <w:abstractNumId w:val="21"/>
  </w:num>
  <w:num w:numId="24" w16cid:durableId="1142769621">
    <w:abstractNumId w:val="18"/>
  </w:num>
  <w:num w:numId="25" w16cid:durableId="759832096">
    <w:abstractNumId w:val="6"/>
  </w:num>
  <w:num w:numId="26" w16cid:durableId="866871897">
    <w:abstractNumId w:val="13"/>
  </w:num>
  <w:num w:numId="27" w16cid:durableId="136803359">
    <w:abstractNumId w:val="9"/>
  </w:num>
  <w:num w:numId="28" w16cid:durableId="4582312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3"/>
  </w:num>
  <w:num w:numId="30" w16cid:durableId="714737325">
    <w:abstractNumId w:val="14"/>
  </w:num>
  <w:num w:numId="31" w16cid:durableId="1658067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23A1"/>
    <w:rsid w:val="00014E4A"/>
    <w:rsid w:val="00017D6F"/>
    <w:rsid w:val="00021FB3"/>
    <w:rsid w:val="000275AF"/>
    <w:rsid w:val="0003068B"/>
    <w:rsid w:val="0004462B"/>
    <w:rsid w:val="0004655C"/>
    <w:rsid w:val="00057122"/>
    <w:rsid w:val="000628BB"/>
    <w:rsid w:val="00062912"/>
    <w:rsid w:val="0007331B"/>
    <w:rsid w:val="000821E7"/>
    <w:rsid w:val="000853F4"/>
    <w:rsid w:val="00094F6D"/>
    <w:rsid w:val="00095901"/>
    <w:rsid w:val="000C2295"/>
    <w:rsid w:val="000C2934"/>
    <w:rsid w:val="000C72A1"/>
    <w:rsid w:val="000E04F2"/>
    <w:rsid w:val="000E1F17"/>
    <w:rsid w:val="000E281B"/>
    <w:rsid w:val="000E6B5E"/>
    <w:rsid w:val="000F3C89"/>
    <w:rsid w:val="000F70E2"/>
    <w:rsid w:val="001002FB"/>
    <w:rsid w:val="0010060C"/>
    <w:rsid w:val="00106659"/>
    <w:rsid w:val="001151B9"/>
    <w:rsid w:val="0011723E"/>
    <w:rsid w:val="001238AF"/>
    <w:rsid w:val="00123AFD"/>
    <w:rsid w:val="0013123D"/>
    <w:rsid w:val="0013257F"/>
    <w:rsid w:val="00136C3E"/>
    <w:rsid w:val="001462F6"/>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278D"/>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4E2C"/>
    <w:rsid w:val="00226783"/>
    <w:rsid w:val="002267E8"/>
    <w:rsid w:val="00233755"/>
    <w:rsid w:val="0023649E"/>
    <w:rsid w:val="0024150E"/>
    <w:rsid w:val="00242D1B"/>
    <w:rsid w:val="0024372F"/>
    <w:rsid w:val="00250230"/>
    <w:rsid w:val="0025064D"/>
    <w:rsid w:val="00250BF8"/>
    <w:rsid w:val="00252833"/>
    <w:rsid w:val="002537B3"/>
    <w:rsid w:val="0026325D"/>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B387A"/>
    <w:rsid w:val="002D2FE5"/>
    <w:rsid w:val="002D3C1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42E5C"/>
    <w:rsid w:val="003433AE"/>
    <w:rsid w:val="00343BEE"/>
    <w:rsid w:val="00351B38"/>
    <w:rsid w:val="00360B91"/>
    <w:rsid w:val="0036697A"/>
    <w:rsid w:val="00371D1D"/>
    <w:rsid w:val="00381BA1"/>
    <w:rsid w:val="00384636"/>
    <w:rsid w:val="0038707F"/>
    <w:rsid w:val="003878F0"/>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0DD0"/>
    <w:rsid w:val="005111C2"/>
    <w:rsid w:val="00522269"/>
    <w:rsid w:val="00524124"/>
    <w:rsid w:val="0052524A"/>
    <w:rsid w:val="00532533"/>
    <w:rsid w:val="0053390A"/>
    <w:rsid w:val="0053580D"/>
    <w:rsid w:val="00550D72"/>
    <w:rsid w:val="00551089"/>
    <w:rsid w:val="00551514"/>
    <w:rsid w:val="00556F56"/>
    <w:rsid w:val="005655A3"/>
    <w:rsid w:val="0058026B"/>
    <w:rsid w:val="00586FC5"/>
    <w:rsid w:val="005925FD"/>
    <w:rsid w:val="005A2F5B"/>
    <w:rsid w:val="005A4993"/>
    <w:rsid w:val="005B34A8"/>
    <w:rsid w:val="005C10EC"/>
    <w:rsid w:val="005C1297"/>
    <w:rsid w:val="005C24F9"/>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625B1"/>
    <w:rsid w:val="0066299D"/>
    <w:rsid w:val="006663AA"/>
    <w:rsid w:val="0067397E"/>
    <w:rsid w:val="006764B4"/>
    <w:rsid w:val="00677D61"/>
    <w:rsid w:val="0069111D"/>
    <w:rsid w:val="00691CDE"/>
    <w:rsid w:val="006927FE"/>
    <w:rsid w:val="006947FE"/>
    <w:rsid w:val="00695ABF"/>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40122"/>
    <w:rsid w:val="00744D55"/>
    <w:rsid w:val="007453E7"/>
    <w:rsid w:val="00761EC5"/>
    <w:rsid w:val="0076669E"/>
    <w:rsid w:val="00767640"/>
    <w:rsid w:val="007772B9"/>
    <w:rsid w:val="007839E2"/>
    <w:rsid w:val="00784927"/>
    <w:rsid w:val="00784E63"/>
    <w:rsid w:val="007864DF"/>
    <w:rsid w:val="00787A4A"/>
    <w:rsid w:val="0079799C"/>
    <w:rsid w:val="007A3DEE"/>
    <w:rsid w:val="007A4BCA"/>
    <w:rsid w:val="007A6C0E"/>
    <w:rsid w:val="007A6CDC"/>
    <w:rsid w:val="007B5DDA"/>
    <w:rsid w:val="007C042C"/>
    <w:rsid w:val="007C1372"/>
    <w:rsid w:val="007D0924"/>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4DB1"/>
    <w:rsid w:val="008D16ED"/>
    <w:rsid w:val="008D3B03"/>
    <w:rsid w:val="008D42F8"/>
    <w:rsid w:val="008E1E44"/>
    <w:rsid w:val="008E3125"/>
    <w:rsid w:val="008E6225"/>
    <w:rsid w:val="008F2AAB"/>
    <w:rsid w:val="008F3A58"/>
    <w:rsid w:val="008F4EF8"/>
    <w:rsid w:val="00903152"/>
    <w:rsid w:val="00904105"/>
    <w:rsid w:val="00905F0B"/>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C5620"/>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54CCB"/>
    <w:rsid w:val="00A60FAC"/>
    <w:rsid w:val="00A63844"/>
    <w:rsid w:val="00A65695"/>
    <w:rsid w:val="00A703DF"/>
    <w:rsid w:val="00A70A13"/>
    <w:rsid w:val="00A763E1"/>
    <w:rsid w:val="00A81E08"/>
    <w:rsid w:val="00A8343F"/>
    <w:rsid w:val="00A84A14"/>
    <w:rsid w:val="00A96649"/>
    <w:rsid w:val="00AA1AF1"/>
    <w:rsid w:val="00AB21E2"/>
    <w:rsid w:val="00AC08BA"/>
    <w:rsid w:val="00AC36F0"/>
    <w:rsid w:val="00AC3CBE"/>
    <w:rsid w:val="00AC5F70"/>
    <w:rsid w:val="00AD06CB"/>
    <w:rsid w:val="00AD23C5"/>
    <w:rsid w:val="00AE18A7"/>
    <w:rsid w:val="00AE487F"/>
    <w:rsid w:val="00AE5FA5"/>
    <w:rsid w:val="00AE79BA"/>
    <w:rsid w:val="00AF07E4"/>
    <w:rsid w:val="00B0008B"/>
    <w:rsid w:val="00B00F25"/>
    <w:rsid w:val="00B14743"/>
    <w:rsid w:val="00B166DA"/>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E784C"/>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06E"/>
    <w:rsid w:val="00C76795"/>
    <w:rsid w:val="00C954D6"/>
    <w:rsid w:val="00C973A4"/>
    <w:rsid w:val="00C97A51"/>
    <w:rsid w:val="00CA3097"/>
    <w:rsid w:val="00CC6A67"/>
    <w:rsid w:val="00CD2C81"/>
    <w:rsid w:val="00CD6233"/>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69CC"/>
    <w:rsid w:val="00D77938"/>
    <w:rsid w:val="00D915EE"/>
    <w:rsid w:val="00D92A9F"/>
    <w:rsid w:val="00D93883"/>
    <w:rsid w:val="00DA2E9D"/>
    <w:rsid w:val="00DA2ED1"/>
    <w:rsid w:val="00DA6F51"/>
    <w:rsid w:val="00DB27BB"/>
    <w:rsid w:val="00DB7B95"/>
    <w:rsid w:val="00DD2FBE"/>
    <w:rsid w:val="00DD7157"/>
    <w:rsid w:val="00DE1345"/>
    <w:rsid w:val="00DE33FE"/>
    <w:rsid w:val="00DE4AC7"/>
    <w:rsid w:val="00DE5E11"/>
    <w:rsid w:val="00DE725E"/>
    <w:rsid w:val="00DE7FC4"/>
    <w:rsid w:val="00DF6149"/>
    <w:rsid w:val="00E15F2D"/>
    <w:rsid w:val="00E204EE"/>
    <w:rsid w:val="00E327EC"/>
    <w:rsid w:val="00E32807"/>
    <w:rsid w:val="00E53605"/>
    <w:rsid w:val="00E60CDA"/>
    <w:rsid w:val="00E62BD0"/>
    <w:rsid w:val="00E64E38"/>
    <w:rsid w:val="00E76A57"/>
    <w:rsid w:val="00E76FD9"/>
    <w:rsid w:val="00E848DC"/>
    <w:rsid w:val="00E85E51"/>
    <w:rsid w:val="00E866A6"/>
    <w:rsid w:val="00E96F5B"/>
    <w:rsid w:val="00E97819"/>
    <w:rsid w:val="00E9789D"/>
    <w:rsid w:val="00EA2929"/>
    <w:rsid w:val="00EA4B9B"/>
    <w:rsid w:val="00EA705C"/>
    <w:rsid w:val="00EA7AF7"/>
    <w:rsid w:val="00EA7C72"/>
    <w:rsid w:val="00EA7FE8"/>
    <w:rsid w:val="00EC0CF1"/>
    <w:rsid w:val="00EC3663"/>
    <w:rsid w:val="00EC5CE0"/>
    <w:rsid w:val="00ED1060"/>
    <w:rsid w:val="00ED297F"/>
    <w:rsid w:val="00ED6734"/>
    <w:rsid w:val="00EE0A1C"/>
    <w:rsid w:val="00EE6FE0"/>
    <w:rsid w:val="00EF472D"/>
    <w:rsid w:val="00F014B1"/>
    <w:rsid w:val="00F0499A"/>
    <w:rsid w:val="00F104EE"/>
    <w:rsid w:val="00F12573"/>
    <w:rsid w:val="00F14E27"/>
    <w:rsid w:val="00F15ECE"/>
    <w:rsid w:val="00F201AF"/>
    <w:rsid w:val="00F207B7"/>
    <w:rsid w:val="00F25181"/>
    <w:rsid w:val="00F2784E"/>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368</TotalTime>
  <Pages>9</Pages>
  <Words>3022</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231</cp:revision>
  <cp:lastPrinted>2021-12-22T20:31:00Z</cp:lastPrinted>
  <dcterms:created xsi:type="dcterms:W3CDTF">2022-10-20T21:14:00Z</dcterms:created>
  <dcterms:modified xsi:type="dcterms:W3CDTF">2024-12-31T17:55:00Z</dcterms:modified>
</cp:coreProperties>
</file>