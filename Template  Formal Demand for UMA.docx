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3DE42" w14:textId="77777777" w:rsidR="00005B1D" w:rsidRDefault="00005B1D" w:rsidP="00927FB1">
      <w:pPr>
        <w:tabs>
          <w:tab w:val="left" w:pos="540"/>
          <w:tab w:val="left" w:pos="720"/>
        </w:tabs>
        <w:ind w:left="540"/>
        <w:jc w:val="center"/>
        <w:rPr>
          <w:rFonts w:ascii="Times New Roman" w:hAnsi="Times New Roman" w:cs="Times New Roman"/>
        </w:rPr>
      </w:pPr>
    </w:p>
    <w:p w14:paraId="066C108F" w14:textId="28042F91" w:rsidR="00FA6777" w:rsidRPr="00E30BDD" w:rsidRDefault="003E0471" w:rsidP="00FA6777">
      <w:pPr>
        <w:tabs>
          <w:tab w:val="left" w:pos="540"/>
        </w:tabs>
        <w:ind w:left="540"/>
        <w:jc w:val="center"/>
        <w:rPr>
          <w:rFonts w:ascii="Times New Roman" w:hAnsi="Times New Roman" w:cs="Times New Roman"/>
          <w:bCs/>
          <w:iCs/>
        </w:rPr>
      </w:pPr>
      <w:r w:rsidRPr="00A461B0">
        <w:rPr>
          <w:rFonts w:ascii="Times New Roman" w:hAnsi="Times New Roman" w:cs="Times New Roman"/>
          <w:bCs/>
          <w:iCs/>
        </w:rPr>
        <w:fldChar w:fldCharType="begin"/>
      </w:r>
      <w:r w:rsidRPr="00A461B0">
        <w:rPr>
          <w:rFonts w:ascii="Times New Roman" w:hAnsi="Times New Roman" w:cs="Times New Roman"/>
          <w:bCs/>
          <w:iCs/>
        </w:rPr>
        <w:instrText xml:space="preserve"> DATE \@ "MMMM d, yyyy" </w:instrText>
      </w:r>
      <w:r w:rsidRPr="00A461B0">
        <w:rPr>
          <w:rFonts w:ascii="Times New Roman" w:hAnsi="Times New Roman" w:cs="Times New Roman"/>
          <w:bCs/>
          <w:iCs/>
        </w:rPr>
        <w:fldChar w:fldCharType="separate"/>
      </w:r>
      <w:r w:rsidR="001B6915">
        <w:rPr>
          <w:rFonts w:ascii="Times New Roman" w:hAnsi="Times New Roman" w:cs="Times New Roman"/>
          <w:bCs/>
          <w:iCs/>
          <w:noProof/>
        </w:rPr>
        <w:t>January 8, 2025</w:t>
      </w:r>
      <w:r w:rsidRPr="00A461B0">
        <w:rPr>
          <w:rFonts w:ascii="Times New Roman" w:hAnsi="Times New Roman" w:cs="Times New Roman"/>
          <w:bCs/>
          <w:iCs/>
        </w:rPr>
        <w:fldChar w:fldCharType="end"/>
      </w:r>
    </w:p>
    <w:p w14:paraId="7AC3F445" w14:textId="77777777" w:rsidR="00FA6777" w:rsidRDefault="00FA6777" w:rsidP="00FA6777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0D9C91E8" w14:textId="77777777" w:rsidR="002323AC" w:rsidRPr="00C97A51" w:rsidRDefault="002323AC" w:rsidP="00EE2475">
      <w:pPr>
        <w:tabs>
          <w:tab w:val="left" w:pos="540"/>
        </w:tabs>
        <w:rPr>
          <w:rFonts w:ascii="Times New Roman" w:hAnsi="Times New Roman" w:cs="Times New Roman"/>
          <w:b/>
          <w:i/>
          <w:u w:val="single"/>
        </w:rPr>
      </w:pPr>
    </w:p>
    <w:p w14:paraId="6D28EB64" w14:textId="0DD4465B" w:rsidR="008F0069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  <w:r w:rsidRPr="00C44EBC">
        <w:rPr>
          <w:rFonts w:ascii="Times New Roman" w:hAnsi="Times New Roman" w:cs="Times New Roman"/>
          <w:b/>
          <w:i/>
          <w:highlight w:val="yellow"/>
          <w:u w:val="single"/>
        </w:rPr>
        <w:t xml:space="preserve">Sent Via Email to: </w:t>
      </w:r>
      <w:r w:rsidR="0016039F">
        <w:rPr>
          <w:rFonts w:ascii="Times New Roman" w:hAnsi="Times New Roman" w:cs="Times New Roman"/>
          <w:b/>
          <w:i/>
          <w:highlight w:val="yellow"/>
          <w:u w:val="single"/>
        </w:rPr>
        <w:t>VIA_TYPE_CINS</w:t>
      </w:r>
    </w:p>
    <w:p w14:paraId="55DB5B28" w14:textId="77777777" w:rsidR="008F0069" w:rsidRPr="00C97A51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5B44E2E0" w14:textId="409246B2" w:rsidR="008F0069" w:rsidRPr="00BC5F70" w:rsidRDefault="001D1CB1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>
        <w:rPr>
          <w:rFonts w:ascii="Times New Roman" w:hAnsi="Times New Roman" w:cs="Times New Roman"/>
          <w:bCs/>
          <w:iCs/>
          <w:highlight w:val="yellow"/>
        </w:rPr>
        <w:t>CINS</w:t>
      </w:r>
      <w:r w:rsidR="008F0069" w:rsidRPr="00BC5F70">
        <w:rPr>
          <w:rFonts w:ascii="Times New Roman" w:hAnsi="Times New Roman" w:cs="Times New Roman"/>
          <w:bCs/>
          <w:iCs/>
          <w:highlight w:val="yellow"/>
        </w:rPr>
        <w:t xml:space="preserve"> </w:t>
      </w:r>
    </w:p>
    <w:p w14:paraId="7CC080F1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 xml:space="preserve">Attn: </w:t>
      </w:r>
      <w:r>
        <w:rPr>
          <w:rFonts w:ascii="Times New Roman" w:hAnsi="Times New Roman" w:cs="Times New Roman"/>
          <w:bCs/>
          <w:iCs/>
          <w:highlight w:val="yellow"/>
        </w:rPr>
        <w:t>CLAIM_RESPONSIBLE_RECEIVER</w:t>
      </w:r>
    </w:p>
    <w:p w14:paraId="001F8807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>Claims Department</w:t>
      </w:r>
    </w:p>
    <w:p w14:paraId="21235431" w14:textId="77777777" w:rsid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Cs/>
        </w:rPr>
      </w:pPr>
    </w:p>
    <w:p w14:paraId="01A72AE0" w14:textId="469F7950" w:rsidR="0068780B" w:rsidRPr="0068780B" w:rsidRDefault="00FA6777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96074A">
        <w:rPr>
          <w:rFonts w:ascii="Times New Roman" w:hAnsi="Times New Roman" w:cs="Times New Roman"/>
        </w:rPr>
        <w:tab/>
      </w:r>
      <w:r w:rsidR="00B40FDA">
        <w:rPr>
          <w:rFonts w:ascii="Times New Roman" w:hAnsi="Times New Roman" w:cs="Times New Roman"/>
        </w:rPr>
        <w:tab/>
      </w:r>
      <w:r w:rsidRPr="00B40FDA">
        <w:rPr>
          <w:rFonts w:ascii="Times New Roman" w:hAnsi="Times New Roman" w:cs="Times New Roman"/>
          <w:b/>
        </w:rPr>
        <w:t>Re:</w:t>
      </w:r>
      <w:r w:rsidRPr="00B40FDA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FORMAL DEMAND FOR 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UN</w:t>
      </w:r>
      <w:r w:rsidR="004A380A" w:rsidRPr="00154EA0">
        <w:rPr>
          <w:rFonts w:ascii="Times New Roman" w:hAnsi="Times New Roman" w:cs="Times New Roman"/>
          <w:b/>
          <w:highlight w:val="yellow"/>
          <w:u w:val="single"/>
        </w:rPr>
        <w:t>DER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INSURED</w:t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 MOTORIST ARBITRATION</w:t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>OUR CLIENT</w:t>
      </w:r>
      <w:r w:rsidR="0068780B" w:rsidRPr="0068780B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ab/>
        <w:t>:</w:t>
      </w:r>
      <w:r w:rsidR="0068780B" w:rsidRPr="0068780B">
        <w:rPr>
          <w:rFonts w:ascii="Times New Roman" w:hAnsi="Times New Roman" w:cs="Times New Roman"/>
          <w:b/>
        </w:rPr>
        <w:tab/>
      </w:r>
      <w:r w:rsidR="000F13A4">
        <w:rPr>
          <w:rFonts w:ascii="Times New Roman" w:hAnsi="Times New Roman" w:cs="Times New Roman"/>
          <w:b/>
          <w:bCs/>
          <w:iCs/>
          <w:highlight w:val="yellow"/>
        </w:rPr>
        <w:t>CLIENT_NAME_ALL_CAP</w:t>
      </w:r>
    </w:p>
    <w:p w14:paraId="05248728" w14:textId="3C62B402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TORTFEASOR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4B2CEA" w:rsidRPr="000A6B51">
        <w:rPr>
          <w:rFonts w:ascii="Times New Roman" w:hAnsi="Times New Roman" w:cs="Times New Roman"/>
          <w:b/>
          <w:highlight w:val="yellow"/>
        </w:rPr>
        <w:t>TORTFEASOR_UPPER</w:t>
      </w:r>
    </w:p>
    <w:p w14:paraId="6561AA59" w14:textId="680A2AD6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CLAIM NO.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1B6915" w:rsidRPr="000A16B4">
        <w:rPr>
          <w:rFonts w:ascii="Times New Roman" w:hAnsi="Times New Roman" w:cs="Times New Roman"/>
          <w:b/>
          <w:highlight w:val="yellow"/>
        </w:rPr>
        <w:t>CLAIM_NUMBER_CINS</w:t>
      </w:r>
    </w:p>
    <w:p w14:paraId="6ED11318" w14:textId="10160FB1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POLICY NO.</w:t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277313" w:rsidRPr="00A3644A">
        <w:rPr>
          <w:rFonts w:ascii="Times New Roman" w:hAnsi="Times New Roman" w:cs="Times New Roman"/>
          <w:b/>
          <w:bCs/>
          <w:iCs/>
          <w:highlight w:val="yellow"/>
        </w:rPr>
        <w:t>POLICY_NUMBER</w:t>
      </w:r>
      <w:r w:rsidRPr="0068780B">
        <w:rPr>
          <w:rFonts w:ascii="Times New Roman" w:hAnsi="Times New Roman" w:cs="Times New Roman"/>
          <w:b/>
        </w:rPr>
        <w:tab/>
      </w:r>
    </w:p>
    <w:p w14:paraId="1721FE91" w14:textId="174672ED" w:rsidR="004A380A" w:rsidRPr="00316074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DATE OF LOSS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9F151E" w:rsidRPr="0063022C">
        <w:rPr>
          <w:rFonts w:ascii="Times New Roman" w:hAnsi="Times New Roman" w:cs="Times New Roman"/>
          <w:b/>
          <w:highlight w:val="yellow"/>
        </w:rPr>
        <w:t>DATE_OF_LOSS</w:t>
      </w:r>
    </w:p>
    <w:p w14:paraId="16EDC314" w14:textId="77777777" w:rsidR="0068780B" w:rsidRDefault="0068780B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0F9B381" w14:textId="54B74C0F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Whom It May Concern:</w:t>
      </w:r>
    </w:p>
    <w:p w14:paraId="36683EB2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839FC9E" w14:textId="3E126B20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This firm represents the interests of </w:t>
      </w:r>
      <w:r w:rsidRPr="004A380A">
        <w:rPr>
          <w:rFonts w:ascii="Times New Roman" w:hAnsi="Times New Roman" w:cs="Times New Roman"/>
          <w:lang w:val="en-CA"/>
        </w:rPr>
        <w:fldChar w:fldCharType="begin"/>
      </w:r>
      <w:r w:rsidRPr="004A380A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4A380A">
        <w:rPr>
          <w:rFonts w:ascii="Times New Roman" w:hAnsi="Times New Roman" w:cs="Times New Roman"/>
        </w:rPr>
        <w:fldChar w:fldCharType="end"/>
      </w:r>
      <w:r w:rsidRPr="004A380A">
        <w:rPr>
          <w:rFonts w:ascii="Times New Roman" w:hAnsi="Times New Roman" w:cs="Times New Roman"/>
        </w:rPr>
        <w:t xml:space="preserve">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insured, and my client, </w:t>
      </w:r>
      <w:r w:rsidR="000F3BF6" w:rsidRPr="000F3BF6">
        <w:rPr>
          <w:rFonts w:ascii="Times New Roman" w:hAnsi="Times New Roman" w:cs="Times New Roman"/>
          <w:highlight w:val="yellow"/>
        </w:rPr>
        <w:t>MR_MRS_CLIENT_LAST_NAME</w:t>
      </w:r>
      <w:r w:rsidR="000F3BF6" w:rsidRPr="000F3BF6">
        <w:rPr>
          <w:rFonts w:ascii="Times New Roman" w:hAnsi="Times New Roman" w:cs="Times New Roman"/>
        </w:rPr>
        <w:t xml:space="preserve"> </w:t>
      </w:r>
      <w:r w:rsidRPr="004A380A">
        <w:rPr>
          <w:rFonts w:ascii="Times New Roman" w:hAnsi="Times New Roman" w:cs="Times New Roman"/>
        </w:rPr>
        <w:t xml:space="preserve">(hereinafter referred to as </w:t>
      </w:r>
      <w:r w:rsidRPr="00154EA0">
        <w:rPr>
          <w:rFonts w:ascii="Times New Roman" w:hAnsi="Times New Roman" w:cs="Times New Roman"/>
          <w:highlight w:val="yellow"/>
        </w:rPr>
        <w:t>“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”</w:t>
      </w:r>
      <w:r w:rsidRPr="004A380A">
        <w:rPr>
          <w:rFonts w:ascii="Times New Roman" w:hAnsi="Times New Roman" w:cs="Times New Roman"/>
        </w:rPr>
        <w:t xml:space="preserve"> and/or “Client’), whom was injured in an automobile vs. automobile collision on</w:t>
      </w:r>
      <w:r w:rsidR="00EE2475" w:rsidRPr="004A380A">
        <w:rPr>
          <w:rFonts w:ascii="Times New Roman" w:hAnsi="Times New Roman" w:cs="Times New Roman"/>
        </w:rPr>
        <w:t xml:space="preserve"> </w:t>
      </w:r>
      <w:r w:rsidR="005D70BE">
        <w:rPr>
          <w:rFonts w:ascii="Times New Roman" w:hAnsi="Times New Roman" w:cs="Times New Roman"/>
          <w:highlight w:val="yellow"/>
        </w:rPr>
        <w:t>DATE_OF_LOSS_FORMATTED</w:t>
      </w:r>
      <w:r w:rsidRPr="004A380A">
        <w:rPr>
          <w:rFonts w:ascii="Times New Roman" w:hAnsi="Times New Roman" w:cs="Times New Roman"/>
        </w:rPr>
        <w:t>, with respect to injuries and damages sustained in the above-referenced accident.</w:t>
      </w:r>
    </w:p>
    <w:p w14:paraId="439D1DF4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D92EA56" w14:textId="39D0D706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Please allow this letter to serve as our client’s </w:t>
      </w:r>
      <w:r w:rsidRPr="004A380A">
        <w:rPr>
          <w:rFonts w:ascii="Times New Roman" w:hAnsi="Times New Roman" w:cs="Times New Roman"/>
          <w:b/>
          <w:u w:val="single"/>
        </w:rPr>
        <w:t>FORMAL DEMAND FOR UNINSURED/UNDERINSURED MOTORIST ARBITRATION</w:t>
      </w:r>
      <w:r w:rsidRPr="004A380A">
        <w:rPr>
          <w:rFonts w:ascii="Times New Roman" w:hAnsi="Times New Roman" w:cs="Times New Roman"/>
        </w:rPr>
        <w:t xml:space="preserve"> pursuant to the provisions of the above-referenced automobile policy which our client,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4A380A">
        <w:rPr>
          <w:rFonts w:ascii="Times New Roman" w:hAnsi="Times New Roman" w:cs="Times New Roman"/>
        </w:rPr>
        <w:t xml:space="preserve">, maintained with your company,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4A380A">
        <w:rPr>
          <w:rFonts w:ascii="Times New Roman" w:hAnsi="Times New Roman" w:cs="Times New Roman"/>
        </w:rPr>
        <w:t>, at the time of the above referenced loss.</w:t>
      </w:r>
      <w:r>
        <w:rPr>
          <w:rFonts w:ascii="Times New Roman" w:hAnsi="Times New Roman" w:cs="Times New Roman"/>
        </w:rPr>
        <w:t xml:space="preserve"> </w:t>
      </w:r>
    </w:p>
    <w:p w14:paraId="0834D723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6E2E10C9" w14:textId="2A6E2A4E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An executed declaration by the undersigned in support of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herein Formal Demand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is set forth below for your reference and file.</w:t>
      </w:r>
      <w:r>
        <w:rPr>
          <w:rFonts w:ascii="Times New Roman" w:hAnsi="Times New Roman" w:cs="Times New Roman"/>
        </w:rPr>
        <w:t xml:space="preserve"> </w:t>
      </w:r>
      <w:r w:rsidRPr="00A52C38">
        <w:rPr>
          <w:rFonts w:ascii="Times New Roman" w:hAnsi="Times New Roman" w:cs="Times New Roman"/>
        </w:rPr>
        <w:t xml:space="preserve">  </w:t>
      </w:r>
    </w:p>
    <w:p w14:paraId="7846DC43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7CF03F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  <w:r w:rsidRPr="00A52C38">
        <w:rPr>
          <w:rFonts w:ascii="Times New Roman" w:hAnsi="Times New Roman" w:cs="Times New Roman"/>
        </w:rPr>
        <w:t>Kindly forward this matter to counsel for further handling and notify the handling adjuster of same.</w:t>
      </w:r>
    </w:p>
    <w:p w14:paraId="41198F1B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</w:p>
    <w:p w14:paraId="0C93E012" w14:textId="74E73001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Additionally, we kindly request that the handling claims adjuster at </w:t>
      </w:r>
      <w:r w:rsidR="001D1CB1">
        <w:rPr>
          <w:rFonts w:ascii="Times New Roman" w:hAnsi="Times New Roman" w:cs="Times New Roman"/>
          <w:highlight w:val="yellow"/>
        </w:rPr>
        <w:t>CINS</w:t>
      </w:r>
      <w:r w:rsidR="00A47CFD">
        <w:rPr>
          <w:rFonts w:ascii="Times New Roman" w:hAnsi="Times New Roman" w:cs="Times New Roman"/>
          <w:highlight w:val="yellow"/>
        </w:rPr>
        <w:t xml:space="preserve"> </w:t>
      </w:r>
      <w:r w:rsidRPr="004A380A">
        <w:rPr>
          <w:rFonts w:ascii="Times New Roman" w:hAnsi="Times New Roman" w:cs="Times New Roman"/>
        </w:rPr>
        <w:t xml:space="preserve">forward a full and complete legible copy of our client’s automobile insurance policy, including the provisions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Arbitration, to this office upon receipt of this request, and by no later than 15 calendar days from the date of this correspondence.</w:t>
      </w:r>
      <w:r w:rsidRPr="00A52C38">
        <w:rPr>
          <w:rFonts w:ascii="Times New Roman" w:hAnsi="Times New Roman" w:cs="Times New Roman"/>
        </w:rPr>
        <w:t xml:space="preserve">  </w:t>
      </w:r>
    </w:p>
    <w:p w14:paraId="2007BD2D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BAF733" w14:textId="29CFD271" w:rsidR="004A380A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Furthermore, please notify this office within 15 calendar days from the date of this letter, in writing, of the name and contact information of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retained legal counsel assigned to represent your company in this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matter moving forward.</w:t>
      </w:r>
    </w:p>
    <w:p w14:paraId="58103777" w14:textId="14350985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BB54E6B" w14:textId="4FEC71C0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lastRenderedPageBreak/>
        <w:t xml:space="preserve">Unless written notice of </w:t>
      </w:r>
      <w:r w:rsidR="001D1CB1">
        <w:rPr>
          <w:rFonts w:ascii="Times New Roman" w:hAnsi="Times New Roman" w:cs="Times New Roman"/>
          <w:highlight w:val="yellow"/>
        </w:rPr>
        <w:t>CINS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assigned legal counsel representing your company’s interests in this matter is received by this office, all further communications, including any and all written discovery requests and/or other pleadings will be submitted to you directly for response.</w:t>
      </w:r>
      <w:r>
        <w:rPr>
          <w:rFonts w:ascii="Times New Roman" w:hAnsi="Times New Roman" w:cs="Times New Roman"/>
        </w:rPr>
        <w:t xml:space="preserve"> </w:t>
      </w:r>
    </w:p>
    <w:p w14:paraId="758E5F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1FC0C6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</w:rPr>
        <w:t>Thank you for your prompt attention to this matter.</w:t>
      </w:r>
    </w:p>
    <w:p w14:paraId="6D74F2E1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A96A0BE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FA16E5E" w14:textId="73219BB8" w:rsidR="002323AC" w:rsidRPr="00045F12" w:rsidRDefault="002323AC" w:rsidP="002323AC">
      <w:pPr>
        <w:tabs>
          <w:tab w:val="left" w:pos="540"/>
        </w:tabs>
        <w:ind w:left="547"/>
        <w:jc w:val="center"/>
        <w:rPr>
          <w:rFonts w:ascii="Times New Roman" w:hAnsi="Times New Roman" w:cs="Times New Roman"/>
          <w:b/>
        </w:rPr>
      </w:pPr>
      <w:r w:rsidRPr="00045F12">
        <w:rPr>
          <w:rFonts w:ascii="Times New Roman" w:hAnsi="Times New Roman" w:cs="Times New Roman"/>
          <w:b/>
          <w:u w:val="single"/>
        </w:rPr>
        <w:t xml:space="preserve">DECLARATION OF </w:t>
      </w:r>
      <w:r>
        <w:rPr>
          <w:rFonts w:ascii="Times New Roman" w:hAnsi="Times New Roman" w:cs="Times New Roman"/>
          <w:b/>
          <w:u w:val="single"/>
        </w:rPr>
        <w:t>LILLIAN SEDAGHAT</w:t>
      </w:r>
    </w:p>
    <w:p w14:paraId="2F13E1B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28C713F5" w14:textId="07B71FAE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  <w:lang w:val="en-CA"/>
        </w:rPr>
        <w:fldChar w:fldCharType="begin"/>
      </w:r>
      <w:r w:rsidRPr="00A52C38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A52C38">
        <w:rPr>
          <w:rFonts w:ascii="Times New Roman" w:hAnsi="Times New Roman" w:cs="Times New Roman"/>
          <w:lang w:val="en-CA"/>
        </w:rPr>
        <w:fldChar w:fldCharType="end"/>
      </w:r>
      <w:r w:rsidRPr="00A52C38">
        <w:rPr>
          <w:rFonts w:ascii="Times New Roman" w:hAnsi="Times New Roman" w:cs="Times New Roman"/>
        </w:rPr>
        <w:t xml:space="preserve">I, </w:t>
      </w:r>
      <w:r>
        <w:rPr>
          <w:rFonts w:ascii="Times New Roman" w:hAnsi="Times New Roman" w:cs="Times New Roman"/>
        </w:rPr>
        <w:t>LILLIAN SEDAGHAT</w:t>
      </w:r>
      <w:r w:rsidRPr="00A52C38">
        <w:rPr>
          <w:rFonts w:ascii="Times New Roman" w:hAnsi="Times New Roman" w:cs="Times New Roman"/>
        </w:rPr>
        <w:t>, do hereby declare as follows:</w:t>
      </w:r>
      <w:r w:rsidRPr="00A52C38">
        <w:rPr>
          <w:rFonts w:ascii="Times New Roman" w:hAnsi="Times New Roman" w:cs="Times New Roman"/>
        </w:rPr>
        <w:tab/>
      </w:r>
    </w:p>
    <w:p w14:paraId="785555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CC785FB" w14:textId="773154DF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3C5A1E">
        <w:rPr>
          <w:rFonts w:ascii="Times New Roman" w:hAnsi="Times New Roman" w:cs="Times New Roman"/>
        </w:rPr>
        <w:t xml:space="preserve">I am an attorney duly licensed to practice before all Courts of the State of California and am employed as an attorney with Sedaghat Law Group, APC, counsel of record for Claimant, </w:t>
      </w:r>
      <w:r w:rsidR="00D52FEB" w:rsidRPr="00E91675">
        <w:rPr>
          <w:rFonts w:ascii="Times New Roman" w:hAnsi="Times New Roman" w:cs="Times New Roman"/>
          <w:bCs/>
          <w:highlight w:val="yellow"/>
        </w:rPr>
        <w:t>CLIENT_NAME_EACH_CAP</w:t>
      </w:r>
      <w:r w:rsidR="00D52FEB" w:rsidRPr="00D52FEB">
        <w:rPr>
          <w:rFonts w:ascii="Times New Roman" w:hAnsi="Times New Roman" w:cs="Times New Roman"/>
          <w:bCs/>
        </w:rPr>
        <w:t xml:space="preserve"> </w:t>
      </w:r>
      <w:r w:rsidRPr="003C5A1E">
        <w:rPr>
          <w:rFonts w:ascii="Times New Roman" w:hAnsi="Times New Roman" w:cs="Times New Roman"/>
        </w:rPr>
        <w:t>(hereinafter referred to herein as “Claimant”), in the instant action.</w:t>
      </w:r>
      <w:r w:rsidRPr="00A52C38">
        <w:rPr>
          <w:rFonts w:ascii="Times New Roman" w:hAnsi="Times New Roman" w:cs="Times New Roman"/>
        </w:rPr>
        <w:t xml:space="preserve">  </w:t>
      </w:r>
    </w:p>
    <w:p w14:paraId="0D6BE94B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FE1A681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support of Claimant’s</w:t>
      </w:r>
      <w:r w:rsidRPr="00A52C38">
        <w:rPr>
          <w:rFonts w:ascii="Times New Roman" w:hAnsi="Times New Roman" w:cs="Times New Roman"/>
        </w:rPr>
        <w:t xml:space="preserve"> </w:t>
      </w:r>
      <w:r w:rsidRPr="00045F12">
        <w:rPr>
          <w:rFonts w:ascii="Times New Roman" w:hAnsi="Times New Roman" w:cs="Times New Roman"/>
          <w:b/>
        </w:rPr>
        <w:t xml:space="preserve">FORMAL DEMAND FOR </w:t>
      </w:r>
      <w:r w:rsidRPr="00154EA0">
        <w:rPr>
          <w:rFonts w:ascii="Times New Roman" w:hAnsi="Times New Roman" w:cs="Times New Roman"/>
          <w:b/>
          <w:highlight w:val="yellow"/>
        </w:rPr>
        <w:t>UNDERINSURED</w:t>
      </w:r>
      <w:r w:rsidRPr="00045F12">
        <w:rPr>
          <w:rFonts w:ascii="Times New Roman" w:hAnsi="Times New Roman" w:cs="Times New Roman"/>
          <w:b/>
        </w:rPr>
        <w:t xml:space="preserve"> MOTORIST ARBITRATION</w:t>
      </w:r>
      <w:r w:rsidRPr="00A52C38">
        <w:rPr>
          <w:rFonts w:ascii="Times New Roman" w:hAnsi="Times New Roman" w:cs="Times New Roman"/>
        </w:rPr>
        <w:t xml:space="preserve"> served herewith, I state the following under penalty of perjury upon information and belief unless stated otherwise:</w:t>
      </w:r>
    </w:p>
    <w:p w14:paraId="0EBD8EEA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192057CA" w14:textId="78466C9E" w:rsidR="002323AC" w:rsidRDefault="00AE1781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>The claimant</w:t>
      </w:r>
      <w:r w:rsidR="002323AC" w:rsidRPr="00E917EB">
        <w:rPr>
          <w:rFonts w:ascii="Times New Roman" w:hAnsi="Times New Roman" w:cs="Times New Roman"/>
        </w:rPr>
        <w:t xml:space="preserve"> does not have a related Worker’s Compensation </w:t>
      </w:r>
      <w:r w:rsidRPr="00E917EB">
        <w:rPr>
          <w:rFonts w:ascii="Times New Roman" w:hAnsi="Times New Roman" w:cs="Times New Roman"/>
        </w:rPr>
        <w:t>claim.</w:t>
      </w:r>
    </w:p>
    <w:p w14:paraId="08D49D61" w14:textId="128791A8" w:rsidR="002323AC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 xml:space="preserve">Claimant’s claim has not proceeded to findings and </w:t>
      </w:r>
      <w:r w:rsidR="00AE1781" w:rsidRPr="00E917EB">
        <w:rPr>
          <w:rFonts w:ascii="Times New Roman" w:hAnsi="Times New Roman" w:cs="Times New Roman"/>
        </w:rPr>
        <w:t>award.</w:t>
      </w:r>
    </w:p>
    <w:p w14:paraId="5FA6402B" w14:textId="017B6384" w:rsidR="002323AC" w:rsidRPr="00154EA0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  <w:highlight w:val="yellow"/>
        </w:rPr>
      </w:pPr>
      <w:r w:rsidRPr="00154EA0">
        <w:rPr>
          <w:rFonts w:ascii="Times New Roman" w:hAnsi="Times New Roman" w:cs="Times New Roman"/>
          <w:highlight w:val="yellow"/>
        </w:rPr>
        <w:t xml:space="preserve">Claimant has settled his claims with the </w:t>
      </w:r>
      <w:r w:rsidR="003C5A1E" w:rsidRPr="00154EA0">
        <w:rPr>
          <w:rFonts w:ascii="Times New Roman" w:hAnsi="Times New Roman" w:cs="Times New Roman"/>
          <w:highlight w:val="yellow"/>
        </w:rPr>
        <w:t>third-party</w:t>
      </w:r>
      <w:r w:rsidRPr="00154EA0">
        <w:rPr>
          <w:rFonts w:ascii="Times New Roman" w:hAnsi="Times New Roman" w:cs="Times New Roman"/>
          <w:highlight w:val="yellow"/>
        </w:rPr>
        <w:t xml:space="preserve"> insurer for applicable policy limits and Claimant’s damages nevertheless exceed said limits, necessitating the herein claim and demand for underinsured motorist arbitration.</w:t>
      </w:r>
    </w:p>
    <w:p w14:paraId="07F898BA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6707C8A5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550E16E4" w14:textId="492A9AE6" w:rsidR="00FA6777" w:rsidRDefault="002323AC" w:rsidP="002323AC">
      <w:pPr>
        <w:tabs>
          <w:tab w:val="left" w:pos="540"/>
        </w:tabs>
        <w:ind w:left="5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 w:rsidRPr="00BA02EE">
        <w:rPr>
          <w:rFonts w:ascii="Times New Roman" w:eastAsia="Calibri" w:hAnsi="Times New Roman" w:cs="Times New Roman"/>
        </w:rPr>
        <w:t xml:space="preserve">DATED: </w:t>
      </w:r>
      <w:r w:rsidR="003C5A1E" w:rsidRPr="00154EA0">
        <w:rPr>
          <w:rFonts w:ascii="Times New Roman" w:eastAsia="Calibri" w:hAnsi="Times New Roman" w:cs="Times New Roman"/>
          <w:highlight w:val="yellow"/>
        </w:rPr>
        <w:t>09/10/2024</w:t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</w:p>
    <w:p w14:paraId="052B2287" w14:textId="7DB08BEB" w:rsidR="002323AC" w:rsidRDefault="00FA6777" w:rsidP="002323AC">
      <w:pPr>
        <w:tabs>
          <w:tab w:val="left" w:pos="540"/>
        </w:tabs>
        <w:ind w:left="1440"/>
        <w:rPr>
          <w:rFonts w:ascii="Times New Roman" w:hAnsi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 w:rsidR="002323AC" w:rsidRPr="00316074">
        <w:rPr>
          <w:rFonts w:ascii="Times New Roman" w:hAnsi="Times New Roman"/>
        </w:rPr>
        <w:t>Very Truly Yours,</w:t>
      </w:r>
    </w:p>
    <w:p w14:paraId="62D839AE" w14:textId="12165466" w:rsidR="002323AC" w:rsidRPr="00313990" w:rsidRDefault="002323AC" w:rsidP="002323AC">
      <w:pPr>
        <w:tabs>
          <w:tab w:val="left" w:pos="540"/>
        </w:tabs>
        <w:ind w:left="504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SEDAGHAT LAW GROUP</w:t>
      </w:r>
      <w:r w:rsidRPr="003950EF">
        <w:rPr>
          <w:rFonts w:ascii="Times New Roman" w:hAnsi="Times New Roman"/>
          <w:b/>
          <w:noProof/>
        </w:rPr>
        <w:drawing>
          <wp:inline distT="0" distB="0" distL="0" distR="0" wp14:anchorId="31A7860D" wp14:editId="02CE7339">
            <wp:extent cx="2943225" cy="590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C199" w14:textId="77777777" w:rsidR="002323AC" w:rsidRPr="00877647" w:rsidRDefault="002323AC" w:rsidP="002323AC">
      <w:pPr>
        <w:tabs>
          <w:tab w:val="left" w:pos="540"/>
        </w:tabs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</w:t>
      </w:r>
      <w:r>
        <w:rPr>
          <w:rFonts w:ascii="Times New Roman" w:hAnsi="Times New Roman"/>
        </w:rPr>
        <w:t>Managing Partner</w:t>
      </w:r>
    </w:p>
    <w:p w14:paraId="28F469CB" w14:textId="08F4C7F4" w:rsidR="00B166DA" w:rsidRDefault="00B166DA" w:rsidP="002323AC">
      <w:pPr>
        <w:tabs>
          <w:tab w:val="left" w:pos="540"/>
        </w:tabs>
        <w:ind w:left="1440"/>
        <w:rPr>
          <w:rFonts w:ascii="Times New Roman" w:eastAsia="Calibri" w:hAnsi="Times New Roman" w:cs="Times New Roman"/>
          <w:sz w:val="16"/>
          <w:szCs w:val="16"/>
        </w:rPr>
      </w:pPr>
    </w:p>
    <w:p w14:paraId="5F6FD1AB" w14:textId="0E857EE8" w:rsidR="00FA6777" w:rsidRPr="009553EE" w:rsidRDefault="00FA6777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ab/>
      </w:r>
    </w:p>
    <w:p w14:paraId="5FCB6BFB" w14:textId="77777777" w:rsidR="00FA6777" w:rsidRDefault="00FA6777" w:rsidP="00FA6777">
      <w:pPr>
        <w:tabs>
          <w:tab w:val="left" w:pos="540"/>
        </w:tabs>
        <w:ind w:left="540"/>
      </w:pPr>
    </w:p>
    <w:p w14:paraId="282A8AF7" w14:textId="1147B15E" w:rsidR="0053390A" w:rsidRPr="009553EE" w:rsidRDefault="0053390A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</w:p>
    <w:sectPr w:rsidR="0053390A" w:rsidRPr="009553EE" w:rsidSect="00D60FDF">
      <w:headerReference w:type="default" r:id="rId9"/>
      <w:footerReference w:type="default" r:id="rId10"/>
      <w:headerReference w:type="first" r:id="rId11"/>
      <w:pgSz w:w="12240" w:h="15840"/>
      <w:pgMar w:top="2244" w:right="1170" w:bottom="720" w:left="720" w:header="990" w:footer="5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9FB7F" w14:textId="77777777" w:rsidR="00C71AD7" w:rsidRDefault="00C71AD7" w:rsidP="009E6F12">
      <w:r>
        <w:separator/>
      </w:r>
    </w:p>
  </w:endnote>
  <w:endnote w:type="continuationSeparator" w:id="0">
    <w:p w14:paraId="040D6E5E" w14:textId="77777777" w:rsidR="00C71AD7" w:rsidRDefault="00C71AD7" w:rsidP="009E6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altName w:val="Garamond"/>
    <w:panose1 w:val="00000000000000000000"/>
    <w:charset w:val="4D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0F185" w14:textId="77777777" w:rsidR="00840FA7" w:rsidRPr="0053390A" w:rsidRDefault="00840FA7" w:rsidP="0053390A">
    <w:pPr>
      <w:jc w:val="right"/>
      <w:rPr>
        <w:rFonts w:ascii="Times New Roman" w:hAnsi="Times New Roman" w:cs="Times New Roman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40496" w14:textId="77777777" w:rsidR="00C71AD7" w:rsidRDefault="00C71AD7" w:rsidP="009E6F12">
      <w:r>
        <w:separator/>
      </w:r>
    </w:p>
  </w:footnote>
  <w:footnote w:type="continuationSeparator" w:id="0">
    <w:p w14:paraId="44A19911" w14:textId="77777777" w:rsidR="00C71AD7" w:rsidRDefault="00C71AD7" w:rsidP="009E6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F944B" w14:textId="1775B17F" w:rsidR="002902AB" w:rsidRDefault="006F2B8C" w:rsidP="002902AB">
    <w:pPr>
      <w:pStyle w:val="Header"/>
      <w:ind w:left="540"/>
      <w:rPr>
        <w:sz w:val="20"/>
        <w:szCs w:val="20"/>
      </w:rPr>
    </w:pPr>
    <w:r w:rsidRPr="006F2B8C">
      <w:rPr>
        <w:sz w:val="20"/>
        <w:szCs w:val="20"/>
      </w:rPr>
      <w:t>December 27, 2024</w:t>
    </w:r>
  </w:p>
  <w:p w14:paraId="3084EDBA" w14:textId="77777777" w:rsidR="00005B1D" w:rsidRDefault="00840FA7" w:rsidP="004C1CA9">
    <w:pPr>
      <w:pStyle w:val="Header"/>
      <w:ind w:left="540"/>
      <w:rPr>
        <w:sz w:val="20"/>
        <w:szCs w:val="20"/>
      </w:rPr>
    </w:pPr>
    <w:r w:rsidRPr="00897D46">
      <w:rPr>
        <w:sz w:val="20"/>
        <w:szCs w:val="20"/>
      </w:rPr>
      <w:t xml:space="preserve">Page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PAGE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  <w:r w:rsidRPr="00897D46">
      <w:rPr>
        <w:sz w:val="20"/>
        <w:szCs w:val="20"/>
      </w:rPr>
      <w:t xml:space="preserve"> of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NUMPAGES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</w:p>
  <w:p w14:paraId="76A0BBB4" w14:textId="77777777" w:rsidR="0043692D" w:rsidRPr="0093079B" w:rsidRDefault="0043692D" w:rsidP="0093079B">
    <w:pPr>
      <w:pStyle w:val="Header"/>
      <w:ind w:left="540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leftFromText="180" w:rightFromText="180" w:vertAnchor="text" w:horzAnchor="page" w:tblpX="6605" w:tblpY="381"/>
      <w:tblW w:w="503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78"/>
      <w:gridCol w:w="2659"/>
    </w:tblGrid>
    <w:tr w:rsidR="00FA6777" w:rsidRPr="00B40FDA" w14:paraId="1B843780" w14:textId="77777777" w:rsidTr="00E24223">
      <w:trPr>
        <w:trHeight w:val="637"/>
      </w:trPr>
      <w:tc>
        <w:tcPr>
          <w:tcW w:w="2378" w:type="dxa"/>
          <w:tcBorders>
            <w:right w:val="single" w:sz="4" w:space="0" w:color="auto"/>
          </w:tcBorders>
        </w:tcPr>
        <w:p w14:paraId="4BAA766D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658E09D7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9454 Wilshire Blvd.</w:t>
          </w:r>
        </w:p>
        <w:p w14:paraId="151C5992" w14:textId="3494312F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Suite</w:t>
          </w:r>
          <w:r w:rsidR="003778D5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830</w:t>
          </w:r>
        </w:p>
        <w:p w14:paraId="7BA4EF0E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Beverly Hills, CA 9021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2</w:t>
          </w:r>
        </w:p>
      </w:tc>
      <w:tc>
        <w:tcPr>
          <w:tcW w:w="2659" w:type="dxa"/>
          <w:tcBorders>
            <w:left w:val="single" w:sz="4" w:space="0" w:color="auto"/>
          </w:tcBorders>
        </w:tcPr>
        <w:p w14:paraId="0173F50F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588CF56C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T: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4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24.777.0078</w:t>
          </w:r>
        </w:p>
        <w:p w14:paraId="32B01A2F" w14:textId="6DC0E59E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F: 424. 429.2432</w:t>
          </w:r>
        </w:p>
        <w:p w14:paraId="1C35D670" w14:textId="5C54D1B2" w:rsidR="0081782E" w:rsidRPr="00BE67D9" w:rsidRDefault="0081782E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Email: Lillian@Sedlawgroup.com</w:t>
          </w:r>
        </w:p>
        <w:p w14:paraId="28E95C3C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 w:rsidRPr="001E77B8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www.sedlawgroup.com</w:t>
          </w:r>
        </w:p>
      </w:tc>
    </w:tr>
  </w:tbl>
  <w:p w14:paraId="3A51EAD7" w14:textId="77777777" w:rsidR="00FA6777" w:rsidRPr="00E30BDD" w:rsidRDefault="00FA6777" w:rsidP="00FA6777">
    <w:pPr>
      <w:rPr>
        <w:noProof/>
        <w:sz w:val="18"/>
        <w:szCs w:val="18"/>
        <w:lang w:val="fr-FR"/>
      </w:rPr>
    </w:pPr>
    <w:r>
      <w:rPr>
        <w:noProof/>
        <w:sz w:val="18"/>
        <w:szCs w:val="18"/>
      </w:rPr>
      <w:drawing>
        <wp:inline distT="0" distB="0" distL="0" distR="0" wp14:anchorId="73AAFC90" wp14:editId="59874BE9">
          <wp:extent cx="3371850" cy="892175"/>
          <wp:effectExtent l="0" t="0" r="0" b="317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99346" cy="899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DCFD682" w14:textId="39D8C280" w:rsidR="00840FA7" w:rsidRDefault="00840FA7" w:rsidP="006A0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B42EB"/>
    <w:multiLevelType w:val="hybridMultilevel"/>
    <w:tmpl w:val="87204688"/>
    <w:lvl w:ilvl="0" w:tplc="4D2E391C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2E6266"/>
    <w:multiLevelType w:val="hybridMultilevel"/>
    <w:tmpl w:val="0AACA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518E2"/>
    <w:multiLevelType w:val="hybridMultilevel"/>
    <w:tmpl w:val="75E426FE"/>
    <w:lvl w:ilvl="0" w:tplc="3588FA84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56DEB"/>
    <w:multiLevelType w:val="hybridMultilevel"/>
    <w:tmpl w:val="68AABA1C"/>
    <w:lvl w:ilvl="0" w:tplc="589A89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D51BA"/>
    <w:multiLevelType w:val="hybridMultilevel"/>
    <w:tmpl w:val="C12C5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37F"/>
    <w:multiLevelType w:val="hybridMultilevel"/>
    <w:tmpl w:val="D2FEED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161FCD"/>
    <w:multiLevelType w:val="hybridMultilevel"/>
    <w:tmpl w:val="4D1EF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C74AF"/>
    <w:multiLevelType w:val="hybridMultilevel"/>
    <w:tmpl w:val="6AE2F9F0"/>
    <w:lvl w:ilvl="0" w:tplc="37AE8CE2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C26BD7"/>
    <w:multiLevelType w:val="hybridMultilevel"/>
    <w:tmpl w:val="B67C5F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EA29B6"/>
    <w:multiLevelType w:val="hybridMultilevel"/>
    <w:tmpl w:val="7C0C422E"/>
    <w:lvl w:ilvl="0" w:tplc="368CF67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5161540">
    <w:abstractNumId w:val="0"/>
  </w:num>
  <w:num w:numId="2" w16cid:durableId="1082871445">
    <w:abstractNumId w:val="7"/>
  </w:num>
  <w:num w:numId="3" w16cid:durableId="187647019">
    <w:abstractNumId w:val="5"/>
  </w:num>
  <w:num w:numId="4" w16cid:durableId="17878914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3428895">
    <w:abstractNumId w:val="9"/>
  </w:num>
  <w:num w:numId="6" w16cid:durableId="616567462">
    <w:abstractNumId w:val="8"/>
  </w:num>
  <w:num w:numId="7" w16cid:durableId="213547246">
    <w:abstractNumId w:val="6"/>
  </w:num>
  <w:num w:numId="8" w16cid:durableId="1442190832">
    <w:abstractNumId w:val="3"/>
  </w:num>
  <w:num w:numId="9" w16cid:durableId="186339060">
    <w:abstractNumId w:val="2"/>
  </w:num>
  <w:num w:numId="10" w16cid:durableId="2139297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CITRUS_JURISDICTION" w:val="California"/>
    <w:docVar w:name="CITRUS_DOC_GUID" w:val="{84D8DECE-2C08-428F-82F7-7FA060969618}"/>
  </w:docVars>
  <w:rsids>
    <w:rsidRoot w:val="001D74AD"/>
    <w:rsid w:val="00000440"/>
    <w:rsid w:val="00005B1D"/>
    <w:rsid w:val="00011DAF"/>
    <w:rsid w:val="00017D6F"/>
    <w:rsid w:val="00021FB3"/>
    <w:rsid w:val="0004655C"/>
    <w:rsid w:val="000538A8"/>
    <w:rsid w:val="000546D0"/>
    <w:rsid w:val="000628BB"/>
    <w:rsid w:val="00062912"/>
    <w:rsid w:val="000853F4"/>
    <w:rsid w:val="00094F6D"/>
    <w:rsid w:val="000C72A1"/>
    <w:rsid w:val="000D6A59"/>
    <w:rsid w:val="000E6B5E"/>
    <w:rsid w:val="000F13A4"/>
    <w:rsid w:val="000F3BF6"/>
    <w:rsid w:val="000F3C89"/>
    <w:rsid w:val="00105FCA"/>
    <w:rsid w:val="0012444D"/>
    <w:rsid w:val="0013257F"/>
    <w:rsid w:val="001462F6"/>
    <w:rsid w:val="00154EA0"/>
    <w:rsid w:val="001567C6"/>
    <w:rsid w:val="0016039F"/>
    <w:rsid w:val="00181670"/>
    <w:rsid w:val="00184445"/>
    <w:rsid w:val="001858AE"/>
    <w:rsid w:val="001B0999"/>
    <w:rsid w:val="001B2C08"/>
    <w:rsid w:val="001B4007"/>
    <w:rsid w:val="001B5D9A"/>
    <w:rsid w:val="001B6915"/>
    <w:rsid w:val="001C278D"/>
    <w:rsid w:val="001C5179"/>
    <w:rsid w:val="001D1CB1"/>
    <w:rsid w:val="001D714A"/>
    <w:rsid w:val="001D74AD"/>
    <w:rsid w:val="001E2C7F"/>
    <w:rsid w:val="001F160B"/>
    <w:rsid w:val="00210E0E"/>
    <w:rsid w:val="002116F1"/>
    <w:rsid w:val="00212840"/>
    <w:rsid w:val="00214FFA"/>
    <w:rsid w:val="002224D7"/>
    <w:rsid w:val="00224160"/>
    <w:rsid w:val="00226783"/>
    <w:rsid w:val="002267E8"/>
    <w:rsid w:val="002323AC"/>
    <w:rsid w:val="00233755"/>
    <w:rsid w:val="00234A48"/>
    <w:rsid w:val="0023649E"/>
    <w:rsid w:val="00242D1B"/>
    <w:rsid w:val="00250230"/>
    <w:rsid w:val="0025064D"/>
    <w:rsid w:val="00250BF8"/>
    <w:rsid w:val="00252833"/>
    <w:rsid w:val="002537B3"/>
    <w:rsid w:val="00273EAE"/>
    <w:rsid w:val="0027501B"/>
    <w:rsid w:val="00277313"/>
    <w:rsid w:val="0028113C"/>
    <w:rsid w:val="002902AB"/>
    <w:rsid w:val="00290C62"/>
    <w:rsid w:val="0029251F"/>
    <w:rsid w:val="002A5FBE"/>
    <w:rsid w:val="002A65B5"/>
    <w:rsid w:val="002B07CE"/>
    <w:rsid w:val="002D2FE5"/>
    <w:rsid w:val="002E131E"/>
    <w:rsid w:val="002E1621"/>
    <w:rsid w:val="002E6113"/>
    <w:rsid w:val="002F250D"/>
    <w:rsid w:val="0030441F"/>
    <w:rsid w:val="003060E0"/>
    <w:rsid w:val="00310048"/>
    <w:rsid w:val="00316074"/>
    <w:rsid w:val="00343BEE"/>
    <w:rsid w:val="003778D5"/>
    <w:rsid w:val="00381BA1"/>
    <w:rsid w:val="00384636"/>
    <w:rsid w:val="0038707F"/>
    <w:rsid w:val="00387D58"/>
    <w:rsid w:val="003959F7"/>
    <w:rsid w:val="00397619"/>
    <w:rsid w:val="003979EE"/>
    <w:rsid w:val="003A1FBA"/>
    <w:rsid w:val="003B6CA5"/>
    <w:rsid w:val="003C0C76"/>
    <w:rsid w:val="003C344D"/>
    <w:rsid w:val="003C5A1E"/>
    <w:rsid w:val="003D379D"/>
    <w:rsid w:val="003E0471"/>
    <w:rsid w:val="003E6D40"/>
    <w:rsid w:val="003F07D4"/>
    <w:rsid w:val="004067C0"/>
    <w:rsid w:val="00411224"/>
    <w:rsid w:val="004123F0"/>
    <w:rsid w:val="00412BF4"/>
    <w:rsid w:val="004148B5"/>
    <w:rsid w:val="0041585E"/>
    <w:rsid w:val="00423B27"/>
    <w:rsid w:val="0043692D"/>
    <w:rsid w:val="00444B85"/>
    <w:rsid w:val="004644BE"/>
    <w:rsid w:val="00483A0C"/>
    <w:rsid w:val="004A1185"/>
    <w:rsid w:val="004A380A"/>
    <w:rsid w:val="004B040A"/>
    <w:rsid w:val="004B2CEA"/>
    <w:rsid w:val="004B2EA3"/>
    <w:rsid w:val="004C1CA9"/>
    <w:rsid w:val="004D04CC"/>
    <w:rsid w:val="004D454A"/>
    <w:rsid w:val="004D57FC"/>
    <w:rsid w:val="004E5C5E"/>
    <w:rsid w:val="005014BA"/>
    <w:rsid w:val="0052524A"/>
    <w:rsid w:val="0053390A"/>
    <w:rsid w:val="00540606"/>
    <w:rsid w:val="00551089"/>
    <w:rsid w:val="005649CC"/>
    <w:rsid w:val="005655A3"/>
    <w:rsid w:val="00586FC5"/>
    <w:rsid w:val="005925FD"/>
    <w:rsid w:val="005A4993"/>
    <w:rsid w:val="005C10EC"/>
    <w:rsid w:val="005C2723"/>
    <w:rsid w:val="005D1EEA"/>
    <w:rsid w:val="005D5920"/>
    <w:rsid w:val="005D70BE"/>
    <w:rsid w:val="005E5080"/>
    <w:rsid w:val="005F2AEB"/>
    <w:rsid w:val="00604BA2"/>
    <w:rsid w:val="00616FE5"/>
    <w:rsid w:val="006205CD"/>
    <w:rsid w:val="00627945"/>
    <w:rsid w:val="00632A32"/>
    <w:rsid w:val="00633667"/>
    <w:rsid w:val="006435EE"/>
    <w:rsid w:val="0064697C"/>
    <w:rsid w:val="00656905"/>
    <w:rsid w:val="00656CFA"/>
    <w:rsid w:val="00662266"/>
    <w:rsid w:val="006764B4"/>
    <w:rsid w:val="0068780B"/>
    <w:rsid w:val="006927FE"/>
    <w:rsid w:val="00695208"/>
    <w:rsid w:val="006A0D6B"/>
    <w:rsid w:val="006A5FB8"/>
    <w:rsid w:val="006B00FB"/>
    <w:rsid w:val="006B2E08"/>
    <w:rsid w:val="006B4E25"/>
    <w:rsid w:val="006D3503"/>
    <w:rsid w:val="006D4E71"/>
    <w:rsid w:val="006D62AB"/>
    <w:rsid w:val="006E16F8"/>
    <w:rsid w:val="006E36A6"/>
    <w:rsid w:val="006E5C45"/>
    <w:rsid w:val="006F0D7A"/>
    <w:rsid w:val="006F2B8C"/>
    <w:rsid w:val="00712030"/>
    <w:rsid w:val="00712682"/>
    <w:rsid w:val="00724337"/>
    <w:rsid w:val="007324B5"/>
    <w:rsid w:val="0073282F"/>
    <w:rsid w:val="0073490E"/>
    <w:rsid w:val="00735F8F"/>
    <w:rsid w:val="00744D55"/>
    <w:rsid w:val="00744FAC"/>
    <w:rsid w:val="007453E7"/>
    <w:rsid w:val="0075614C"/>
    <w:rsid w:val="00767640"/>
    <w:rsid w:val="007772B9"/>
    <w:rsid w:val="00777FDA"/>
    <w:rsid w:val="0078342A"/>
    <w:rsid w:val="007839E2"/>
    <w:rsid w:val="00784927"/>
    <w:rsid w:val="00784E63"/>
    <w:rsid w:val="00797E2B"/>
    <w:rsid w:val="007A266C"/>
    <w:rsid w:val="007A6CDC"/>
    <w:rsid w:val="007B1596"/>
    <w:rsid w:val="007B5DDA"/>
    <w:rsid w:val="007B6057"/>
    <w:rsid w:val="007C6E31"/>
    <w:rsid w:val="007D11A6"/>
    <w:rsid w:val="007D66B1"/>
    <w:rsid w:val="007F2A85"/>
    <w:rsid w:val="007F451C"/>
    <w:rsid w:val="007F468B"/>
    <w:rsid w:val="00811609"/>
    <w:rsid w:val="0081782E"/>
    <w:rsid w:val="00822ED1"/>
    <w:rsid w:val="008332EB"/>
    <w:rsid w:val="00836EDE"/>
    <w:rsid w:val="00840FA7"/>
    <w:rsid w:val="00855147"/>
    <w:rsid w:val="00863568"/>
    <w:rsid w:val="00867E16"/>
    <w:rsid w:val="0088753C"/>
    <w:rsid w:val="008938CD"/>
    <w:rsid w:val="00897D46"/>
    <w:rsid w:val="008B0A0A"/>
    <w:rsid w:val="008B25B1"/>
    <w:rsid w:val="008B4370"/>
    <w:rsid w:val="008C4DB1"/>
    <w:rsid w:val="008D16ED"/>
    <w:rsid w:val="008D3B03"/>
    <w:rsid w:val="008E1E44"/>
    <w:rsid w:val="008E3125"/>
    <w:rsid w:val="008E6225"/>
    <w:rsid w:val="008E6836"/>
    <w:rsid w:val="008F0069"/>
    <w:rsid w:val="008F216B"/>
    <w:rsid w:val="009073AE"/>
    <w:rsid w:val="009127B0"/>
    <w:rsid w:val="0091285A"/>
    <w:rsid w:val="009150F8"/>
    <w:rsid w:val="00927FB1"/>
    <w:rsid w:val="0093079B"/>
    <w:rsid w:val="0094583A"/>
    <w:rsid w:val="009553EE"/>
    <w:rsid w:val="00960206"/>
    <w:rsid w:val="0096074A"/>
    <w:rsid w:val="00963AC2"/>
    <w:rsid w:val="00965292"/>
    <w:rsid w:val="00965EFD"/>
    <w:rsid w:val="00971380"/>
    <w:rsid w:val="009755E9"/>
    <w:rsid w:val="00987098"/>
    <w:rsid w:val="0099517E"/>
    <w:rsid w:val="009A26A4"/>
    <w:rsid w:val="009B3C63"/>
    <w:rsid w:val="009B6C76"/>
    <w:rsid w:val="009D193F"/>
    <w:rsid w:val="009D70F6"/>
    <w:rsid w:val="009D7C39"/>
    <w:rsid w:val="009E468B"/>
    <w:rsid w:val="009E6F12"/>
    <w:rsid w:val="009F151E"/>
    <w:rsid w:val="00A15E49"/>
    <w:rsid w:val="00A31E79"/>
    <w:rsid w:val="00A33429"/>
    <w:rsid w:val="00A432A9"/>
    <w:rsid w:val="00A47CFD"/>
    <w:rsid w:val="00A516EC"/>
    <w:rsid w:val="00A60FAC"/>
    <w:rsid w:val="00A8343F"/>
    <w:rsid w:val="00A84A14"/>
    <w:rsid w:val="00A96649"/>
    <w:rsid w:val="00AA1AF1"/>
    <w:rsid w:val="00AC08BA"/>
    <w:rsid w:val="00AD4E95"/>
    <w:rsid w:val="00AE1781"/>
    <w:rsid w:val="00AE18A7"/>
    <w:rsid w:val="00AE3A53"/>
    <w:rsid w:val="00AE5FA5"/>
    <w:rsid w:val="00AF07E4"/>
    <w:rsid w:val="00AF1C8D"/>
    <w:rsid w:val="00B0008B"/>
    <w:rsid w:val="00B166DA"/>
    <w:rsid w:val="00B25AC1"/>
    <w:rsid w:val="00B31E47"/>
    <w:rsid w:val="00B40D43"/>
    <w:rsid w:val="00B40FDA"/>
    <w:rsid w:val="00B44DA7"/>
    <w:rsid w:val="00B5369B"/>
    <w:rsid w:val="00B57AFC"/>
    <w:rsid w:val="00B62AE9"/>
    <w:rsid w:val="00B667AE"/>
    <w:rsid w:val="00B70C8E"/>
    <w:rsid w:val="00B73329"/>
    <w:rsid w:val="00B75E9C"/>
    <w:rsid w:val="00B76A94"/>
    <w:rsid w:val="00B845D2"/>
    <w:rsid w:val="00B9320A"/>
    <w:rsid w:val="00BA015A"/>
    <w:rsid w:val="00BA70FE"/>
    <w:rsid w:val="00BB1A8D"/>
    <w:rsid w:val="00BC417C"/>
    <w:rsid w:val="00BC4D8C"/>
    <w:rsid w:val="00BC5073"/>
    <w:rsid w:val="00BE1F1D"/>
    <w:rsid w:val="00BE267F"/>
    <w:rsid w:val="00BE58D4"/>
    <w:rsid w:val="00BF0173"/>
    <w:rsid w:val="00BF3DE3"/>
    <w:rsid w:val="00C0461E"/>
    <w:rsid w:val="00C06BD3"/>
    <w:rsid w:val="00C11E72"/>
    <w:rsid w:val="00C206EE"/>
    <w:rsid w:val="00C226AA"/>
    <w:rsid w:val="00C23046"/>
    <w:rsid w:val="00C26116"/>
    <w:rsid w:val="00C30C26"/>
    <w:rsid w:val="00C31BE7"/>
    <w:rsid w:val="00C3393B"/>
    <w:rsid w:val="00C53B61"/>
    <w:rsid w:val="00C671DB"/>
    <w:rsid w:val="00C71AD7"/>
    <w:rsid w:val="00C729D2"/>
    <w:rsid w:val="00C76795"/>
    <w:rsid w:val="00C830CB"/>
    <w:rsid w:val="00C97A51"/>
    <w:rsid w:val="00CB55B0"/>
    <w:rsid w:val="00CD2C81"/>
    <w:rsid w:val="00CF13D0"/>
    <w:rsid w:val="00D10D80"/>
    <w:rsid w:val="00D15689"/>
    <w:rsid w:val="00D16108"/>
    <w:rsid w:val="00D21622"/>
    <w:rsid w:val="00D21EA1"/>
    <w:rsid w:val="00D329D3"/>
    <w:rsid w:val="00D407FC"/>
    <w:rsid w:val="00D52FEB"/>
    <w:rsid w:val="00D547F7"/>
    <w:rsid w:val="00D60FDF"/>
    <w:rsid w:val="00D65642"/>
    <w:rsid w:val="00D7027B"/>
    <w:rsid w:val="00D76DA5"/>
    <w:rsid w:val="00D77938"/>
    <w:rsid w:val="00D87D7B"/>
    <w:rsid w:val="00D915EE"/>
    <w:rsid w:val="00D9291C"/>
    <w:rsid w:val="00DA2E9D"/>
    <w:rsid w:val="00DB1FD8"/>
    <w:rsid w:val="00DD2FBE"/>
    <w:rsid w:val="00DE7FC4"/>
    <w:rsid w:val="00DF6149"/>
    <w:rsid w:val="00E15F2D"/>
    <w:rsid w:val="00E76A57"/>
    <w:rsid w:val="00E76FD9"/>
    <w:rsid w:val="00E825A3"/>
    <w:rsid w:val="00E91675"/>
    <w:rsid w:val="00E9789D"/>
    <w:rsid w:val="00EA7244"/>
    <w:rsid w:val="00EA7AF7"/>
    <w:rsid w:val="00EA7FE8"/>
    <w:rsid w:val="00EB03CD"/>
    <w:rsid w:val="00ED0EB8"/>
    <w:rsid w:val="00ED297F"/>
    <w:rsid w:val="00ED6734"/>
    <w:rsid w:val="00EE0A1C"/>
    <w:rsid w:val="00EE2475"/>
    <w:rsid w:val="00EE4013"/>
    <w:rsid w:val="00EE6FE0"/>
    <w:rsid w:val="00EF24E3"/>
    <w:rsid w:val="00EF472D"/>
    <w:rsid w:val="00F014B1"/>
    <w:rsid w:val="00F207B7"/>
    <w:rsid w:val="00F5184B"/>
    <w:rsid w:val="00F534AD"/>
    <w:rsid w:val="00F562EB"/>
    <w:rsid w:val="00F626DC"/>
    <w:rsid w:val="00F75370"/>
    <w:rsid w:val="00F84A66"/>
    <w:rsid w:val="00F861C3"/>
    <w:rsid w:val="00F87CCE"/>
    <w:rsid w:val="00F908CD"/>
    <w:rsid w:val="00FA241F"/>
    <w:rsid w:val="00FA6544"/>
    <w:rsid w:val="00FA6777"/>
    <w:rsid w:val="00FA6A20"/>
    <w:rsid w:val="00FB17E2"/>
    <w:rsid w:val="00FC374D"/>
    <w:rsid w:val="00FC4A43"/>
    <w:rsid w:val="00FC521D"/>
    <w:rsid w:val="00FC63C8"/>
    <w:rsid w:val="00FF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44D30C2"/>
  <w15:docId w15:val="{31B7C7DC-24E2-4AF7-BF33-DD03A58A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0CB"/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E6F12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rsid w:val="009E6F12"/>
    <w:rPr>
      <w:rFonts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E6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F12"/>
    <w:rPr>
      <w:rFonts w:asciiTheme="minorHAnsi" w:hAnsiTheme="minorHAnsi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5369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6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5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9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A6777"/>
    <w:rPr>
      <w:rFonts w:asciiTheme="minorHAnsi" w:hAnsi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ropbox\Doheny%20Law%20Firm\Doheny%20Law%20Firm%20Letterhead%20-%20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43555-BD92-4D1D-B351-F8B56039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Doheny Law Firm Letterhead - New.dotx</Template>
  <TotalTime>49</TotalTime>
  <Pages>2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Jubin Shavalian</dc:creator>
  <cp:lastModifiedBy>Jubin Shavalian</cp:lastModifiedBy>
  <cp:revision>72</cp:revision>
  <cp:lastPrinted>2022-01-04T20:50:00Z</cp:lastPrinted>
  <dcterms:created xsi:type="dcterms:W3CDTF">2023-05-30T17:26:00Z</dcterms:created>
  <dcterms:modified xsi:type="dcterms:W3CDTF">2025-01-08T19:37:00Z</dcterms:modified>
</cp:coreProperties>
</file>