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8A624BC" w:rsidR="00FA6777" w:rsidRPr="00E30BDD" w:rsidRDefault="008F7993"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023AEC">
        <w:rPr>
          <w:rFonts w:ascii="Times New Roman" w:hAnsi="Times New Roman" w:cs="Times New Roman"/>
          <w:bCs/>
          <w:iCs/>
          <w:noProof/>
        </w:rPr>
        <w:t>February 7,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71338AF8" w:rsidR="00E241F5" w:rsidRDefault="00E241F5" w:rsidP="00E241F5">
      <w:pPr>
        <w:tabs>
          <w:tab w:val="left" w:pos="540"/>
        </w:tabs>
        <w:ind w:left="547" w:right="-360"/>
        <w:rPr>
          <w:rFonts w:ascii="Times New Roman" w:hAnsi="Times New Roman" w:cs="Times New Roman"/>
          <w:b/>
          <w:i/>
          <w:u w:val="single"/>
        </w:rPr>
      </w:pPr>
      <w:r w:rsidRPr="001C3CE7">
        <w:rPr>
          <w:rFonts w:ascii="Times New Roman" w:hAnsi="Times New Roman" w:cs="Times New Roman"/>
          <w:b/>
          <w:i/>
          <w:highlight w:val="yellow"/>
          <w:u w:val="single"/>
        </w:rPr>
        <w:t>Sent Via Email to:</w:t>
      </w:r>
      <w:r w:rsidR="001C3CE7" w:rsidRPr="001C3CE7">
        <w:rPr>
          <w:rFonts w:ascii="Times New Roman" w:hAnsi="Times New Roman" w:cs="Times New Roman"/>
          <w:b/>
          <w:i/>
          <w:highlight w:val="yellow"/>
          <w:u w:val="single"/>
        </w:rPr>
        <w:t xml:space="preserve"> </w:t>
      </w:r>
      <w:r w:rsidR="002E03D1" w:rsidRPr="001C3CE7">
        <w:rPr>
          <w:rFonts w:ascii="Times New Roman" w:hAnsi="Times New Roman" w:cs="Times New Roman"/>
          <w:b/>
          <w:i/>
          <w:highlight w:val="yellow"/>
          <w:u w:val="single"/>
        </w:rPr>
        <w:t>VIA_TYPE_OPINS</w:t>
      </w:r>
    </w:p>
    <w:p w14:paraId="6651B1E3" w14:textId="05D6EF9D" w:rsidR="00E241F5" w:rsidRDefault="00E241F5" w:rsidP="00E241F5">
      <w:pPr>
        <w:tabs>
          <w:tab w:val="left" w:pos="540"/>
        </w:tabs>
        <w:ind w:left="547" w:right="-360"/>
        <w:rPr>
          <w:rFonts w:ascii="Times New Roman" w:hAnsi="Times New Roman" w:cs="Times New Roman"/>
        </w:rPr>
      </w:pPr>
    </w:p>
    <w:p w14:paraId="3874AF12" w14:textId="19FAE20E" w:rsidR="00F52AF4" w:rsidRPr="00F52AF4" w:rsidRDefault="00F52AF4" w:rsidP="00C156CE">
      <w:pPr>
        <w:tabs>
          <w:tab w:val="left" w:pos="540"/>
        </w:tabs>
        <w:ind w:left="540"/>
        <w:rPr>
          <w:rFonts w:ascii="Times New Roman" w:hAnsi="Times New Roman" w:cs="Times New Roman"/>
          <w:highlight w:val="yellow"/>
        </w:rPr>
      </w:pPr>
      <w:r w:rsidRPr="00F52AF4">
        <w:rPr>
          <w:rFonts w:ascii="Times New Roman" w:hAnsi="Times New Roman" w:cs="Times New Roman"/>
          <w:highlight w:val="yellow"/>
        </w:rPr>
        <w:t>OPINS</w:t>
      </w:r>
    </w:p>
    <w:p w14:paraId="27345D5F" w14:textId="4EAF5C4C" w:rsidR="00E241F5" w:rsidRPr="00C156CE" w:rsidRDefault="00E241F5" w:rsidP="00C156CE">
      <w:pPr>
        <w:tabs>
          <w:tab w:val="left" w:pos="540"/>
        </w:tabs>
        <w:ind w:left="540"/>
        <w:rPr>
          <w:rFonts w:ascii="Times New Roman" w:hAnsi="Times New Roman" w:cs="Times New Roman"/>
          <w:bCs/>
          <w:iCs/>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w:t>
      </w:r>
      <w:r w:rsidR="00AC36DF">
        <w:rPr>
          <w:rFonts w:ascii="Times New Roman" w:hAnsi="Times New Roman" w:cs="Times New Roman"/>
          <w:bCs/>
          <w:iCs/>
          <w:highlight w:val="yellow"/>
        </w:rPr>
        <w:t>CLAIM_RESPONSIBLE_RECEIVER</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52A149F7"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5:00 PM ON</w:t>
      </w:r>
      <w:r w:rsidR="00FC72B4" w:rsidRPr="00FC72B4">
        <w:rPr>
          <w:rFonts w:ascii="Times New Roman" w:hAnsi="Times New Roman" w:cs="Times New Roman"/>
          <w:b/>
          <w:highlight w:val="yellow"/>
          <w:u w:val="single"/>
        </w:rPr>
        <w:t xml:space="preserve"> </w:t>
      </w:r>
      <w:r w:rsidR="00FC72B4">
        <w:rPr>
          <w:rFonts w:ascii="Times New Roman" w:hAnsi="Times New Roman" w:cs="Times New Roman"/>
          <w:b/>
          <w:highlight w:val="yellow"/>
          <w:u w:val="single"/>
        </w:rPr>
        <w:t>SETTLEMENT_EXP_DATE</w:t>
      </w:r>
    </w:p>
    <w:p w14:paraId="3DBD1A3A" w14:textId="10A7582A"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005471D0">
        <w:rPr>
          <w:rFonts w:ascii="Times New Roman" w:hAnsi="Times New Roman" w:cs="Times New Roman"/>
          <w:b/>
        </w:rPr>
        <w:tab/>
      </w:r>
      <w:r w:rsidR="00894748">
        <w:rPr>
          <w:rFonts w:ascii="Times New Roman" w:hAnsi="Times New Roman" w:cs="Times New Roman"/>
          <w:b/>
          <w:bCs/>
          <w:iCs/>
          <w:highlight w:val="yellow"/>
        </w:rPr>
        <w:t>CLIENT_NAME_ALL_CAP</w:t>
      </w:r>
    </w:p>
    <w:p w14:paraId="1AA3E7A2" w14:textId="4F91C49F"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E204BB" w:rsidRPr="00224E2C">
        <w:rPr>
          <w:rFonts w:ascii="Times New Roman" w:hAnsi="Times New Roman" w:cs="Times New Roman"/>
          <w:b/>
          <w:highlight w:val="yellow"/>
        </w:rPr>
        <w:t>INSURED_NAME_ALL_CAP</w:t>
      </w:r>
    </w:p>
    <w:p w14:paraId="1CF9F883" w14:textId="0F79361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34784" w:rsidRPr="00F34784">
        <w:rPr>
          <w:rFonts w:ascii="Times New Roman" w:hAnsi="Times New Roman" w:cs="Times New Roman"/>
          <w:b/>
          <w:highlight w:val="yellow"/>
        </w:rPr>
        <w:t>FILE_NUMBER</w:t>
      </w:r>
    </w:p>
    <w:p w14:paraId="3CBF7815" w14:textId="47CCBAF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17E30" w:rsidRPr="00224E2C">
        <w:rPr>
          <w:rFonts w:ascii="Times New Roman" w:hAnsi="Times New Roman" w:cs="Times New Roman"/>
          <w:b/>
          <w:highlight w:val="yellow"/>
        </w:rPr>
        <w:t>DATE_OF_LOSS</w:t>
      </w:r>
    </w:p>
    <w:p w14:paraId="6BFADBA4" w14:textId="77777777" w:rsidR="00F95E60" w:rsidRDefault="00145F72"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273E68">
        <w:rPr>
          <w:rFonts w:ascii="Times New Roman" w:hAnsi="Times New Roman" w:cs="Times New Roman"/>
          <w:b/>
          <w:highlight w:val="yellow"/>
        </w:rPr>
        <w:t>COMPLETE_LOCATION_ADDRESS_UPPER</w:t>
      </w:r>
      <w:r w:rsidR="00E241F5">
        <w:rPr>
          <w:rFonts w:ascii="Times New Roman" w:hAnsi="Times New Roman" w:cs="Times New Roman"/>
          <w:b/>
        </w:rPr>
        <w:tab/>
      </w:r>
    </w:p>
    <w:p w14:paraId="33F2D4FE" w14:textId="45E136A9"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p>
    <w:p w14:paraId="05E1D59D" w14:textId="66014CFD" w:rsidR="00E241F5" w:rsidRPr="00044DA2" w:rsidRDefault="00E241F5" w:rsidP="00044DA2">
      <w:pPr>
        <w:tabs>
          <w:tab w:val="left" w:pos="540"/>
        </w:tabs>
        <w:ind w:left="540"/>
        <w:rPr>
          <w:rFonts w:ascii="Times New Roman" w:hAnsi="Times New Roman" w:cs="Times New Roman"/>
          <w:bCs/>
          <w:iCs/>
          <w:highlight w:val="yellow"/>
        </w:rPr>
      </w:pPr>
      <w:r w:rsidRPr="00B710BC">
        <w:rPr>
          <w:rFonts w:ascii="Times New Roman" w:hAnsi="Times New Roman" w:cs="Times New Roman"/>
        </w:rPr>
        <w:t>Dear</w:t>
      </w:r>
      <w:r w:rsidR="00044DA2">
        <w:rPr>
          <w:rFonts w:ascii="Times New Roman" w:hAnsi="Times New Roman" w:cs="Times New Roman"/>
        </w:rPr>
        <w:t xml:space="preserve"> </w:t>
      </w:r>
      <w:r w:rsidR="00044DA2">
        <w:rPr>
          <w:rFonts w:ascii="Times New Roman" w:hAnsi="Times New Roman" w:cs="Times New Roman"/>
          <w:bCs/>
          <w:iCs/>
          <w:highlight w:val="yellow"/>
        </w:rPr>
        <w:t>CLAIM_RESPONSIBLE_RECEIVER</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21335709"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00822470"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36F49EEA"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0062339D" w:rsidRPr="00670E31">
        <w:rPr>
          <w:rFonts w:ascii="Times New Roman" w:hAnsi="Times New Roman" w:cs="Times New Roman"/>
          <w:highlight w:val="yellow"/>
        </w:rPr>
        <w:t>HER_HIS_CLIENT</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1B07186D"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008B350D"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xml:space="preserve"> (hereinafter “</w:t>
      </w:r>
      <w:r w:rsidR="00214C4B">
        <w:rPr>
          <w:rFonts w:ascii="Times New Roman" w:eastAsia="Calibri" w:hAnsi="Times New Roman" w:cs="Times New Roman"/>
          <w:highlight w:val="yellow"/>
        </w:rPr>
        <w:t>MR_MRS_CLIENT_LAST_NAME</w:t>
      </w:r>
      <w:r w:rsidRPr="00B710BC">
        <w:rPr>
          <w:rFonts w:ascii="Times New Roman" w:hAnsi="Times New Roman" w:cs="Times New Roman"/>
        </w:rPr>
        <w:t xml:space="preserve">”) after </w:t>
      </w:r>
      <w:r w:rsidR="00D0333C" w:rsidRPr="00D0333C">
        <w:rPr>
          <w:rFonts w:ascii="Times New Roman" w:hAnsi="Times New Roman" w:cs="Times New Roman"/>
          <w:highlight w:val="yellow"/>
        </w:rPr>
        <w:t>HE_SHE_CLIENT</w:t>
      </w:r>
      <w:r w:rsidRPr="00B710BC">
        <w:rPr>
          <w:rFonts w:ascii="Times New Roman" w:hAnsi="Times New Roman" w:cs="Times New Roman"/>
        </w:rPr>
        <w:t xml:space="preserve"> slipped and fell on </w:t>
      </w:r>
      <w:r>
        <w:rPr>
          <w:rFonts w:ascii="Times New Roman" w:hAnsi="Times New Roman" w:cs="Times New Roman"/>
        </w:rPr>
        <w:t xml:space="preserve">a </w:t>
      </w:r>
      <w:r w:rsidR="00BA28FC" w:rsidRPr="00BA28FC">
        <w:rPr>
          <w:rFonts w:ascii="Times New Roman" w:hAnsi="Times New Roman" w:cs="Times New Roman"/>
          <w:highlight w:val="yellow"/>
        </w:rPr>
        <w:t>ACCIDENT_DESCRIPTION</w:t>
      </w:r>
      <w:r w:rsidR="00BA28FC">
        <w:rPr>
          <w:rFonts w:ascii="Times New Roman" w:hAnsi="Times New Roman" w:cs="Times New Roman"/>
        </w:rPr>
        <w:t>.</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077ACEE3"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a result of this fall our client sustained serious injuries to </w:t>
      </w:r>
      <w:r w:rsidR="00751A74" w:rsidRPr="00670E31">
        <w:rPr>
          <w:rFonts w:ascii="Times New Roman" w:hAnsi="Times New Roman" w:cs="Times New Roman"/>
          <w:highlight w:val="yellow"/>
        </w:rPr>
        <w:t>HER_HIS_CLIENT</w:t>
      </w:r>
      <w:r w:rsidRPr="00B710BC">
        <w:rPr>
          <w:rFonts w:ascii="Times New Roman" w:hAnsi="Times New Roman" w:cs="Times New Roman"/>
        </w:rPr>
        <w:t xml:space="preserve"> body which required </w:t>
      </w:r>
      <w:r w:rsidR="00FB5EBD" w:rsidRPr="00670E31">
        <w:rPr>
          <w:rFonts w:ascii="Times New Roman" w:hAnsi="Times New Roman" w:cs="Times New Roman"/>
          <w:highlight w:val="yellow"/>
        </w:rPr>
        <w:t>HER_HIS_CLIENT</w:t>
      </w:r>
      <w:r w:rsidRPr="00B710BC">
        <w:rPr>
          <w:rFonts w:ascii="Times New Roman" w:hAnsi="Times New Roman" w:cs="Times New Roman"/>
        </w:rPr>
        <w:t xml:space="preserve"> to undergo significant medical treatments, as well as substantive pain and suffering as a result of the injuries </w:t>
      </w:r>
      <w:r w:rsidR="0081144B" w:rsidRPr="00FB6EF4">
        <w:rPr>
          <w:rFonts w:ascii="Times New Roman" w:hAnsi="Times New Roman" w:cs="Times New Roman"/>
          <w:highlight w:val="yellow"/>
        </w:rPr>
        <w:t>HE_SHE_CLIENT</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84DD44C" w:rsidR="002B098B" w:rsidRPr="00457ABF" w:rsidRDefault="002B098B" w:rsidP="00457ABF">
      <w:pPr>
        <w:tabs>
          <w:tab w:val="left" w:pos="540"/>
        </w:tabs>
        <w:ind w:left="547"/>
        <w:jc w:val="both"/>
        <w:rPr>
          <w:rFonts w:ascii="Times New Roman" w:hAnsi="Times New Roman" w:cs="Times New Roman"/>
          <w:b/>
        </w:rPr>
      </w:pPr>
      <w:r w:rsidRPr="00B710BC">
        <w:rPr>
          <w:rFonts w:ascii="Times New Roman" w:hAnsi="Times New Roman" w:cs="Times New Roman"/>
        </w:rPr>
        <w:t>On or ab</w:t>
      </w:r>
      <w:r w:rsidR="00612DFB">
        <w:rPr>
          <w:rFonts w:ascii="Times New Roman" w:hAnsi="Times New Roman" w:cs="Times New Roman"/>
        </w:rPr>
        <w:t xml:space="preserve">out </w:t>
      </w:r>
      <w:r w:rsidR="00D46D29" w:rsidRPr="00D46D29">
        <w:rPr>
          <w:rFonts w:ascii="Times New Roman" w:hAnsi="Times New Roman" w:cs="Times New Roman"/>
          <w:highlight w:val="yellow"/>
        </w:rPr>
        <w:t>DATE_OF_LOSS_FORMATTED</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00981FEF" w:rsidRPr="00981FEF">
        <w:rPr>
          <w:rFonts w:ascii="Times New Roman" w:hAnsi="Times New Roman" w:cs="Times New Roman"/>
          <w:highlight w:val="yellow"/>
        </w:rPr>
        <w:t>LOCATION_NAME</w:t>
      </w:r>
      <w:r w:rsidR="00981FEF">
        <w:rPr>
          <w:rFonts w:ascii="Times New Roman" w:hAnsi="Times New Roman" w:cs="Times New Roman"/>
        </w:rPr>
        <w:t xml:space="preserve"> </w:t>
      </w:r>
      <w:r w:rsidR="001270CF" w:rsidRPr="001270CF">
        <w:rPr>
          <w:rFonts w:ascii="Times New Roman" w:hAnsi="Times New Roman" w:cs="Times New Roman"/>
          <w:highlight w:val="yellow"/>
        </w:rPr>
        <w:t>FACILITY_NUMBER</w:t>
      </w:r>
      <w:r w:rsidR="001270CF">
        <w:rPr>
          <w:rFonts w:ascii="Times New Roman" w:hAnsi="Times New Roman" w:cs="Times New Roman"/>
        </w:rPr>
        <w:t xml:space="preserve"> </w:t>
      </w:r>
      <w:r>
        <w:rPr>
          <w:rFonts w:ascii="Times New Roman" w:hAnsi="Times New Roman" w:cs="Times New Roman"/>
        </w:rPr>
        <w:t>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326BB4" w:rsidRPr="00326BB4">
        <w:rPr>
          <w:rFonts w:ascii="Times New Roman" w:hAnsi="Times New Roman" w:cs="Times New Roman"/>
          <w:bCs/>
          <w:highlight w:val="yellow"/>
        </w:rPr>
        <w:t>LOCATION_ADDRESS</w:t>
      </w:r>
      <w:r w:rsidR="00457ABF">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69C14D57" w14:textId="3983A7DE" w:rsidR="00805C4E" w:rsidRDefault="00612DFB" w:rsidP="00805C4E">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4C34B3" w:rsidRPr="004C358D">
        <w:rPr>
          <w:rFonts w:ascii="Times New Roman" w:hAnsi="Times New Roman" w:cs="Times New Roman"/>
          <w:highlight w:val="yellow"/>
        </w:rPr>
        <w:t>waterproof pouch</w:t>
      </w:r>
      <w:r w:rsidR="00B252DB" w:rsidRPr="004C358D">
        <w:rPr>
          <w:rFonts w:ascii="Times New Roman" w:hAnsi="Times New Roman" w:cs="Times New Roman"/>
          <w:highlight w:val="yellow"/>
        </w:rPr>
        <w:t xml:space="preserve">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E5D17">
        <w:rPr>
          <w:rFonts w:ascii="Times New Roman" w:eastAsia="Calibri" w:hAnsi="Times New Roman" w:cs="Times New Roman"/>
          <w:highlight w:val="yellow"/>
        </w:rPr>
        <w:t>MR_MRS_CLIENT_LAST_NAME</w:t>
      </w:r>
      <w:r w:rsidR="00575754">
        <w:rPr>
          <w:rFonts w:ascii="Times New Roman" w:hAnsi="Times New Roman" w:cs="Times New Roman"/>
        </w:rPr>
        <w:t xml:space="preserve"> attempted to prevent </w:t>
      </w:r>
      <w:r w:rsidR="005674D8" w:rsidRPr="00670E31">
        <w:rPr>
          <w:rFonts w:ascii="Times New Roman" w:hAnsi="Times New Roman" w:cs="Times New Roman"/>
          <w:highlight w:val="yellow"/>
        </w:rPr>
        <w:t>HER_HIS_CLIENT</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0446E0">
        <w:rPr>
          <w:rFonts w:ascii="Times New Roman" w:eastAsia="Calibri" w:hAnsi="Times New Roman" w:cs="Times New Roman"/>
          <w:highlight w:val="yellow"/>
        </w:rPr>
        <w:t>MR_MRS_CLIENT_LAST_NAME</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w:t>
      </w:r>
      <w:r w:rsidR="00805C4E">
        <w:rPr>
          <w:rFonts w:ascii="Times New Roman" w:eastAsia="Calibri" w:hAnsi="Times New Roman" w:cs="Times New Roman"/>
          <w:highlight w:val="yellow"/>
        </w:rPr>
        <w:t>MR_MRS_CLIENT_LAST_NAME</w:t>
      </w:r>
      <w:r w:rsidR="00575754" w:rsidRPr="004C358D">
        <w:rPr>
          <w:rFonts w:ascii="Times New Roman" w:hAnsi="Times New Roman" w:cs="Times New Roman"/>
          <w:highlight w:val="yellow"/>
        </w:rPr>
        <w:t xml:space="preserve">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1AC7B776" w14:textId="25B5C6CB" w:rsidR="007D6E26" w:rsidRDefault="00D8753C" w:rsidP="007D6E26">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266452"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 xml:space="preserve">, </w:t>
      </w:r>
      <w:r w:rsidR="005D0C25">
        <w:rPr>
          <w:rFonts w:ascii="Times New Roman" w:eastAsia="Calibri" w:hAnsi="Times New Roman" w:cs="Times New Roman"/>
          <w:highlight w:val="yellow"/>
        </w:rPr>
        <w:t>MR_MRS_CLIENT_LAST_NAME</w:t>
      </w:r>
      <w:r w:rsidR="00B252DB">
        <w:rPr>
          <w:rFonts w:ascii="Times New Roman" w:hAnsi="Times New Roman" w:cs="Times New Roman"/>
        </w:rPr>
        <w:t xml:space="preserve"> did not request an ambulance, However, </w:t>
      </w:r>
      <w:r w:rsidR="00927285"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 xml:space="preserve">take her to the hospital emergency room. At the hospital emergency room </w:t>
      </w:r>
      <w:r w:rsidR="00AD2683">
        <w:rPr>
          <w:rFonts w:ascii="Times New Roman" w:hAnsi="Times New Roman" w:cs="Times New Roman"/>
          <w:highlight w:val="yellow"/>
        </w:rPr>
        <w:t>MR_MRS_CLIENT_LAST_NAME</w:t>
      </w:r>
      <w:r w:rsidR="00B252DB" w:rsidRPr="004C358D">
        <w:rPr>
          <w:rFonts w:ascii="Times New Roman" w:hAnsi="Times New Roman" w:cs="Times New Roman"/>
          <w:highlight w:val="yellow"/>
        </w:rPr>
        <w:t xml:space="preserve">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3C614F80"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w:t>
      </w:r>
      <w:r w:rsidR="00D35F33" w:rsidRPr="00B710BC">
        <w:rPr>
          <w:rFonts w:ascii="Times New Roman" w:hAnsi="Times New Roman" w:cs="Times New Roman"/>
        </w:rPr>
        <w:t>operated</w:t>
      </w:r>
      <w:r w:rsidRPr="00B710BC">
        <w:rPr>
          <w:rFonts w:ascii="Times New Roman" w:hAnsi="Times New Roman" w:cs="Times New Roman"/>
        </w:rPr>
        <w:t>,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00107857">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F86E0AE"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w:t>
      </w:r>
      <w:r w:rsidR="00D008BC" w:rsidRPr="00B710BC">
        <w:rPr>
          <w:rFonts w:ascii="Times New Roman" w:hAnsi="Times New Roman" w:cs="Times New Roman"/>
        </w:rPr>
        <w:t>injure</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401372" w:rsidRPr="003E5AE1">
        <w:rPr>
          <w:rFonts w:ascii="Times New Roman" w:hAnsi="Times New Roman" w:cs="Times New Roman"/>
          <w:highlight w:val="yellow"/>
        </w:rPr>
        <w:t>a waterproof</w:t>
      </w:r>
      <w:r w:rsidR="0028318B" w:rsidRPr="003E5AE1">
        <w:rPr>
          <w:rFonts w:ascii="Times New Roman" w:hAnsi="Times New Roman" w:cs="Times New Roman"/>
          <w:highlight w:val="yellow"/>
        </w:rPr>
        <w:t xml:space="preserve">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715C583C"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00A26B86">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26A2A">
        <w:rPr>
          <w:rFonts w:ascii="Times New Roman" w:eastAsia="Calibri" w:hAnsi="Times New Roman" w:cs="Times New Roman"/>
          <w:highlight w:val="yellow"/>
        </w:rPr>
        <w:t>MR_MRS_CLIENT_LAST_NAME</w:t>
      </w:r>
      <w:r w:rsidR="00B26A2A">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B60FEE"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2795A119" w:rsidR="009F1C19" w:rsidRPr="00B710BC" w:rsidRDefault="009F1C19" w:rsidP="00EB2ED3">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00834708">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B710BC">
        <w:rPr>
          <w:rFonts w:ascii="Times New Roman" w:hAnsi="Times New Roman" w:cs="Times New Roman"/>
        </w:rPr>
        <w:t xml:space="preserve"> pain and injuries sustained as a result of </w:t>
      </w:r>
      <w:r w:rsidR="00FB19B1" w:rsidRPr="00670E31">
        <w:rPr>
          <w:rFonts w:ascii="Times New Roman" w:hAnsi="Times New Roman" w:cs="Times New Roman"/>
          <w:highlight w:val="yellow"/>
        </w:rPr>
        <w:t>HER_HIS_CLIENT</w:t>
      </w:r>
      <w:r w:rsidRPr="00B710BC">
        <w:rPr>
          <w:rFonts w:ascii="Times New Roman" w:hAnsi="Times New Roman" w:cs="Times New Roman"/>
        </w:rPr>
        <w:t xml:space="preserve"> fall at the subject </w:t>
      </w:r>
      <w:r w:rsidR="00EB2ED3" w:rsidRPr="00EB2ED3">
        <w:rPr>
          <w:rFonts w:ascii="Times New Roman" w:hAnsi="Times New Roman" w:cs="Times New Roman"/>
          <w:highlight w:val="yellow"/>
        </w:rPr>
        <w:t>LOCATION_NAME_SHORT</w:t>
      </w:r>
      <w:r>
        <w:rPr>
          <w:rFonts w:ascii="Times New Roman" w:hAnsi="Times New Roman" w:cs="Times New Roman"/>
        </w:rPr>
        <w:t xml:space="preserve"> b</w:t>
      </w:r>
      <w:r w:rsidRPr="00B710BC">
        <w:rPr>
          <w:rFonts w:ascii="Times New Roman" w:hAnsi="Times New Roman" w:cs="Times New Roman"/>
        </w:rPr>
        <w:t xml:space="preserve">usiness premises, </w:t>
      </w:r>
      <w:r w:rsidR="00281AE3">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has sought extensive medical treatments for </w:t>
      </w:r>
      <w:r w:rsidR="005109FB" w:rsidRPr="00670E31">
        <w:rPr>
          <w:rFonts w:ascii="Times New Roman" w:hAnsi="Times New Roman" w:cs="Times New Roman"/>
          <w:highlight w:val="yellow"/>
        </w:rPr>
        <w:t>HER_HIS_CLIENT</w:t>
      </w:r>
      <w:r w:rsidRPr="00B710BC">
        <w:rPr>
          <w:rFonts w:ascii="Times New Roman" w:hAnsi="Times New Roman" w:cs="Times New Roman"/>
        </w:rPr>
        <w:t xml:space="preserve">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1AB9ABFF"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w:t>
      </w:r>
      <w:r w:rsidR="00D008BC" w:rsidRPr="00B710BC">
        <w:rPr>
          <w:rFonts w:ascii="Times New Roman" w:hAnsi="Times New Roman" w:cs="Times New Roman"/>
        </w:rPr>
        <w:t>condition and</w:t>
      </w:r>
      <w:r w:rsidRPr="00B710BC">
        <w:rPr>
          <w:rFonts w:ascii="Times New Roman" w:hAnsi="Times New Roman" w:cs="Times New Roman"/>
        </w:rPr>
        <w:t xml:space="preserve">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Further, the general rule of “premises liability” law, which was articulated by California’s Supreme Court 30-years ago, is that a landowner has a “duty to take affirmative action for the protection of 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w:t>
      </w:r>
      <w:r w:rsidRPr="00B710BC">
        <w:rPr>
          <w:rFonts w:ascii="Times New Roman" w:hAnsi="Times New Roman" w:cs="Times New Roman"/>
        </w:rPr>
        <w:lastRenderedPageBreak/>
        <w:t>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40441A4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xml:space="preserve">) </w:t>
      </w:r>
      <w:r w:rsidR="00D008BC" w:rsidRPr="00B710BC">
        <w:rPr>
          <w:rFonts w:ascii="Times New Roman" w:hAnsi="Times New Roman" w:cs="Times New Roman"/>
        </w:rPr>
        <w:t>were</w:t>
      </w:r>
      <w:r w:rsidRPr="00B710BC">
        <w:rPr>
          <w:rFonts w:ascii="Times New Roman" w:hAnsi="Times New Roman" w:cs="Times New Roman"/>
        </w:rPr>
        <w:t xml:space="preserve"> maintained in a reasonably safe manner. As mentioned above, your </w:t>
      </w:r>
      <w:r w:rsidR="00D008BC" w:rsidRPr="00B710BC">
        <w:rPr>
          <w:rFonts w:ascii="Times New Roman" w:hAnsi="Times New Roman" w:cs="Times New Roman"/>
        </w:rPr>
        <w:t>insured</w:t>
      </w:r>
      <w:r w:rsidRPr="00B710BC">
        <w:rPr>
          <w:rFonts w:ascii="Times New Roman" w:hAnsi="Times New Roman" w:cs="Times New Roman"/>
        </w:rPr>
        <w:t xml:space="preserve">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DC0AC1">
        <w:rPr>
          <w:rFonts w:ascii="Times New Roman" w:eastAsia="Calibri" w:hAnsi="Times New Roman" w:cs="Times New Roman"/>
          <w:highlight w:val="yellow"/>
        </w:rPr>
        <w:t>MR_MRS_CLIENT_LAST_NAME</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6AE9823D"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007561A6" w:rsidRPr="007561A6">
        <w:rPr>
          <w:rFonts w:ascii="Times New Roman" w:hAnsi="Times New Roman" w:cs="Times New Roman"/>
          <w:highlight w:val="yellow"/>
        </w:rPr>
        <w:t>DATE_OF_LOSS_FORMATTED</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00D675C0">
        <w:rPr>
          <w:rFonts w:ascii="Times New Roman" w:eastAsia="Calibri" w:hAnsi="Times New Roman" w:cs="Times New Roman"/>
          <w:highlight w:val="yellow"/>
        </w:rPr>
        <w:t>MR_MRS_CLIENT_LAST_NAME</w:t>
      </w:r>
      <w:r>
        <w:rPr>
          <w:rFonts w:ascii="Times New Roman" w:hAnsi="Times New Roman" w:cs="Times New Roman"/>
        </w:rPr>
        <w:t xml:space="preserve"> attempted to prevent </w:t>
      </w:r>
      <w:r w:rsidR="00A63D71" w:rsidRPr="00670E31">
        <w:rPr>
          <w:rFonts w:ascii="Times New Roman" w:hAnsi="Times New Roman" w:cs="Times New Roman"/>
          <w:highlight w:val="yellow"/>
        </w:rPr>
        <w:t>HER_HIS_CLIENT</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00EA71F2">
        <w:rPr>
          <w:rFonts w:ascii="Times New Roman" w:eastAsia="Calibri" w:hAnsi="Times New Roman" w:cs="Times New Roman"/>
          <w:highlight w:val="yellow"/>
        </w:rPr>
        <w:t>MR_MRS_CLIENT_LAST_NAME</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0" w:name="_Hlk97300870"/>
      <w:r w:rsidR="00AD2683">
        <w:rPr>
          <w:rFonts w:ascii="Times New Roman" w:hAnsi="Times New Roman" w:cs="Times New Roman"/>
          <w:highlight w:val="yellow"/>
        </w:rPr>
        <w:t>MR_MRS_CLIENT_LAST_NAME</w:t>
      </w:r>
      <w:r w:rsidRPr="003E5AE1">
        <w:rPr>
          <w:rFonts w:ascii="Times New Roman" w:hAnsi="Times New Roman" w:cs="Times New Roman"/>
          <w:highlight w:val="yellow"/>
        </w:rPr>
        <w:t xml:space="preserve"> </w:t>
      </w:r>
      <w:bookmarkEnd w:id="0"/>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themselves. By making a reasonable investigation, taking thought, and exercising reasonable care to </w:t>
      </w:r>
      <w:r w:rsidRPr="00B710BC">
        <w:rPr>
          <w:rFonts w:ascii="Times New Roman" w:hAnsi="Times New Roman" w:cs="Times New Roman"/>
        </w:rPr>
        <w:lastRenderedPageBreak/>
        <w:t xml:space="preserve">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5F5EBDF4"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94764B">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90F2F">
        <w:rPr>
          <w:rFonts w:ascii="Times New Roman" w:eastAsia="Calibri" w:hAnsi="Times New Roman" w:cs="Times New Roman"/>
          <w:highlight w:val="yellow"/>
        </w:rPr>
        <w:t>MR_MRS_CLIENT_LAST_NAME</w:t>
      </w:r>
      <w:r w:rsidR="00B90F2F">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EF4167"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57A42C25"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006410A7">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treatments are not quite finished, </w:t>
      </w:r>
      <w:r w:rsidR="006453A0">
        <w:rPr>
          <w:rFonts w:ascii="Times New Roman" w:eastAsia="Calibri" w:hAnsi="Times New Roman" w:cs="Times New Roman"/>
          <w:highlight w:val="yellow"/>
        </w:rPr>
        <w:t>MR_MRS_CLIENT_LAST_NAME</w:t>
      </w:r>
      <w:r w:rsidR="006453A0">
        <w:rPr>
          <w:rFonts w:ascii="Times New Roman" w:hAnsi="Times New Roman" w:cs="Times New Roman"/>
        </w:rPr>
        <w:t xml:space="preserve"> </w:t>
      </w:r>
      <w:r>
        <w:rPr>
          <w:rFonts w:ascii="Times New Roman" w:hAnsi="Times New Roman" w:cs="Times New Roman"/>
        </w:rPr>
        <w:t>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00232E18" w:rsidRPr="00670E31">
        <w:rPr>
          <w:rFonts w:ascii="Times New Roman" w:hAnsi="Times New Roman" w:cs="Times New Roman"/>
          <w:highlight w:val="yellow"/>
        </w:rPr>
        <w:t>HER_HIS_CLIENT</w:t>
      </w:r>
      <w:r w:rsidRPr="0010578E">
        <w:rPr>
          <w:rFonts w:ascii="Times New Roman" w:hAnsi="Times New Roman" w:cs="Times New Roman"/>
        </w:rPr>
        <w:t xml:space="preserve"> significant injuries, the disruption of </w:t>
      </w:r>
      <w:r w:rsidR="00196A44" w:rsidRPr="00670E31">
        <w:rPr>
          <w:rFonts w:ascii="Times New Roman" w:hAnsi="Times New Roman" w:cs="Times New Roman"/>
          <w:highlight w:val="yellow"/>
        </w:rPr>
        <w:t>HER_HIS_CLIENT</w:t>
      </w:r>
      <w:r w:rsidRPr="0010578E">
        <w:rPr>
          <w:rFonts w:ascii="Times New Roman" w:hAnsi="Times New Roman" w:cs="Times New Roman"/>
        </w:rPr>
        <w:t xml:space="preserve"> life, the reduction in </w:t>
      </w:r>
      <w:r w:rsidR="00A511F0" w:rsidRPr="00670E31">
        <w:rPr>
          <w:rFonts w:ascii="Times New Roman" w:hAnsi="Times New Roman" w:cs="Times New Roman"/>
          <w:highlight w:val="yellow"/>
        </w:rPr>
        <w:t>HER_HIS_CLIENT</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00545325" w:rsidRPr="00670E31">
        <w:rPr>
          <w:rFonts w:ascii="Times New Roman" w:hAnsi="Times New Roman" w:cs="Times New Roman"/>
          <w:highlight w:val="yellow"/>
        </w:rPr>
        <w:t>HER_HIS_CLIENT</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00E91867">
        <w:rPr>
          <w:rFonts w:ascii="Times New Roman" w:eastAsia="Calibri" w:hAnsi="Times New Roman" w:cs="Times New Roman"/>
          <w:highlight w:val="yellow"/>
        </w:rPr>
        <w:t>MR_MRS_CLIENT_LAST_NAME</w:t>
      </w:r>
      <w:r w:rsidR="00E91867">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002634F4">
        <w:rPr>
          <w:rFonts w:ascii="Times New Roman" w:eastAsia="Calibri" w:hAnsi="Times New Roman" w:cs="Times New Roman"/>
          <w:highlight w:val="yellow"/>
        </w:rPr>
        <w:t>MR_MRS_CLIENT_LAST_NAME</w:t>
      </w:r>
      <w:r w:rsidR="002634F4">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1512B26B"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007753C4">
        <w:rPr>
          <w:rFonts w:ascii="Times New Roman" w:eastAsia="Calibri" w:hAnsi="Times New Roman" w:cs="Times New Roman"/>
          <w:highlight w:val="yellow"/>
        </w:rPr>
        <w:t>MR_MRS_CLIENT_LAST_NAME</w:t>
      </w:r>
      <w:r w:rsidR="007753C4">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39E467F5"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004B03FC">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756D8783"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00C05562">
        <w:rPr>
          <w:rFonts w:ascii="Times New Roman" w:eastAsia="Calibri" w:hAnsi="Times New Roman" w:cs="Times New Roman"/>
          <w:highlight w:val="yellow"/>
        </w:rPr>
        <w:t>MR_MRS_CLIENT_LAST_NAME</w:t>
      </w:r>
      <w:r w:rsidRPr="0010578E">
        <w:rPr>
          <w:rFonts w:ascii="Times New Roman" w:hAnsi="Times New Roman" w:cs="Times New Roman"/>
        </w:rPr>
        <w:t xml:space="preserve"> received substantial medical care and treatments due to the injuries </w:t>
      </w:r>
      <w:r w:rsidR="00183BC6" w:rsidRPr="007E44A2">
        <w:rPr>
          <w:rFonts w:ascii="Times New Roman" w:hAnsi="Times New Roman" w:cs="Times New Roman"/>
          <w:highlight w:val="yellow"/>
        </w:rPr>
        <w:t>HE_SHE_CLIENT</w:t>
      </w:r>
      <w:r w:rsidRPr="0010578E">
        <w:rPr>
          <w:rFonts w:ascii="Times New Roman" w:hAnsi="Times New Roman" w:cs="Times New Roman"/>
        </w:rPr>
        <w:t xml:space="preserve"> sustained as a direct result of your insured’s negligence. Nevertheless, </w:t>
      </w:r>
      <w:r w:rsidR="000C77D3" w:rsidRPr="007E44A2">
        <w:rPr>
          <w:rFonts w:ascii="Times New Roman" w:hAnsi="Times New Roman" w:cs="Times New Roman"/>
          <w:highlight w:val="yellow"/>
        </w:rPr>
        <w:t>HE_SHE_CLIENT</w:t>
      </w:r>
      <w:r w:rsidRPr="0010578E">
        <w:rPr>
          <w:rFonts w:ascii="Times New Roman" w:hAnsi="Times New Roman" w:cs="Times New Roman"/>
        </w:rPr>
        <w:t xml:space="preserve"> has continued to experience pain, decreased range motion, and emotional distress. </w:t>
      </w:r>
      <w:r w:rsidR="005D5EA9">
        <w:rPr>
          <w:rFonts w:ascii="Times New Roman" w:eastAsia="Calibri" w:hAnsi="Times New Roman" w:cs="Times New Roman"/>
          <w:highlight w:val="yellow"/>
        </w:rPr>
        <w:t>MR_MRS_CLIENT_LAST_NAME</w:t>
      </w:r>
      <w:r w:rsidRPr="0010578E">
        <w:rPr>
          <w:rFonts w:ascii="Times New Roman" w:hAnsi="Times New Roman" w:cs="Times New Roman"/>
        </w:rPr>
        <w:t xml:space="preserve"> doctors say </w:t>
      </w:r>
      <w:r w:rsidR="002E6AE1" w:rsidRPr="007E44A2">
        <w:rPr>
          <w:rFonts w:ascii="Times New Roman" w:hAnsi="Times New Roman" w:cs="Times New Roman"/>
          <w:highlight w:val="yellow"/>
        </w:rPr>
        <w:t>HE_SHE_CLIENT</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00EB4918" w:rsidRPr="00670E31">
        <w:rPr>
          <w:rFonts w:ascii="Times New Roman" w:hAnsi="Times New Roman" w:cs="Times New Roman"/>
          <w:highlight w:val="yellow"/>
        </w:rPr>
        <w:t>HER_HIS_CLIENT</w:t>
      </w:r>
      <w:r w:rsidRPr="0010578E">
        <w:rPr>
          <w:rFonts w:ascii="Times New Roman" w:hAnsi="Times New Roman" w:cs="Times New Roman"/>
        </w:rPr>
        <w:t xml:space="preserve"> lifetime and that </w:t>
      </w:r>
      <w:r w:rsidR="00095959" w:rsidRPr="007E44A2">
        <w:rPr>
          <w:rFonts w:ascii="Times New Roman" w:hAnsi="Times New Roman" w:cs="Times New Roman"/>
          <w:highlight w:val="yellow"/>
        </w:rPr>
        <w:t>HE_SHE_CLIENT</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65BA0BAF" w14:textId="268A751E" w:rsidR="0034053A" w:rsidRDefault="002F09D5" w:rsidP="0034053A">
      <w:pPr>
        <w:tabs>
          <w:tab w:val="left" w:pos="540"/>
        </w:tabs>
        <w:ind w:left="547"/>
        <w:jc w:val="both"/>
        <w:rPr>
          <w:rFonts w:ascii="Times New Roman" w:hAnsi="Times New Roman" w:cs="Times New Roman"/>
        </w:rPr>
      </w:pPr>
      <w:r w:rsidRPr="009E0EB3">
        <w:rPr>
          <w:rFonts w:ascii="Times New Roman" w:hAnsi="Times New Roman" w:cs="Times New Roman"/>
        </w:rPr>
        <w:lastRenderedPageBreak/>
        <w:t xml:space="preserve">In addition to </w:t>
      </w:r>
      <w:r w:rsidR="00F97C17" w:rsidRPr="00670E31">
        <w:rPr>
          <w:rFonts w:ascii="Times New Roman" w:hAnsi="Times New Roman" w:cs="Times New Roman"/>
          <w:highlight w:val="yellow"/>
        </w:rPr>
        <w:t>HER_HIS_CLIENT</w:t>
      </w:r>
      <w:r w:rsidRPr="009E0EB3">
        <w:rPr>
          <w:rFonts w:ascii="Times New Roman" w:hAnsi="Times New Roman" w:cs="Times New Roman"/>
        </w:rPr>
        <w:t xml:space="preserve"> physical injuries, and perhaps as significant as the physical injuries are the corollaries of </w:t>
      </w:r>
      <w:r w:rsidR="00172016">
        <w:rPr>
          <w:rFonts w:ascii="Times New Roman" w:eastAsia="Calibri" w:hAnsi="Times New Roman" w:cs="Times New Roman"/>
          <w:highlight w:val="yellow"/>
        </w:rPr>
        <w:t>MR_MRS_CLIENT_LAST_NAME</w:t>
      </w:r>
      <w:r w:rsidR="003C4B8D">
        <w:rPr>
          <w:rFonts w:ascii="Times New Roman" w:hAnsi="Times New Roman" w:cs="Times New Roman"/>
        </w:rPr>
        <w:t>’s</w:t>
      </w:r>
      <w:r w:rsidRPr="009E0EB3">
        <w:rPr>
          <w:rFonts w:ascii="Times New Roman" w:hAnsi="Times New Roman" w:cs="Times New Roman"/>
        </w:rPr>
        <w:t xml:space="preserve"> emotional distress and trauma. Since the accident, </w:t>
      </w:r>
      <w:r w:rsidR="00654ED0">
        <w:rPr>
          <w:rFonts w:ascii="Times New Roman" w:eastAsia="Calibri" w:hAnsi="Times New Roman" w:cs="Times New Roman"/>
          <w:highlight w:val="yellow"/>
        </w:rPr>
        <w:t>MR_MRS_CLIENT_LAST_NAME</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A663EB">
        <w:rPr>
          <w:rFonts w:ascii="Times New Roman" w:eastAsia="Calibri" w:hAnsi="Times New Roman" w:cs="Times New Roman"/>
          <w:highlight w:val="yellow"/>
        </w:rPr>
        <w:t>MR_MRS_CLIENT_LAST_NAME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00105832" w:rsidRPr="00670E31">
        <w:rPr>
          <w:rFonts w:ascii="Times New Roman" w:hAnsi="Times New Roman" w:cs="Times New Roman"/>
          <w:highlight w:val="yellow"/>
        </w:rPr>
        <w:t>HER_HIS_CLIENT</w:t>
      </w:r>
      <w:r w:rsidR="00105832" w:rsidRPr="0010578E">
        <w:rPr>
          <w:rFonts w:ascii="Times New Roman" w:hAnsi="Times New Roman" w:cs="Times New Roman"/>
        </w:rPr>
        <w:t xml:space="preserve"> </w:t>
      </w:r>
      <w:r w:rsidRPr="009E0EB3">
        <w:rPr>
          <w:rFonts w:ascii="Times New Roman" w:hAnsi="Times New Roman" w:cs="Times New Roman"/>
        </w:rPr>
        <w:t xml:space="preserve">body, including the walking around </w:t>
      </w:r>
      <w:r w:rsidR="00C7769A" w:rsidRPr="00670E31">
        <w:rPr>
          <w:rFonts w:ascii="Times New Roman" w:hAnsi="Times New Roman" w:cs="Times New Roman"/>
          <w:highlight w:val="yellow"/>
        </w:rPr>
        <w:t>HER_HIS_CLIENT</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4DA1045D"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7F4882">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CC3E54">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D64EE0">
        <w:rPr>
          <w:rFonts w:ascii="Times New Roman" w:eastAsia="Calibri" w:hAnsi="Times New Roman" w:cs="Times New Roman"/>
          <w:highlight w:val="yellow"/>
        </w:rPr>
        <w:t>MR_MRS_CLIENT_LAST_NAME</w:t>
      </w:r>
      <w:r w:rsidRPr="009E0EB3">
        <w:rPr>
          <w:rFonts w:ascii="Times New Roman" w:hAnsi="Times New Roman" w:cs="Times New Roman"/>
        </w:rPr>
        <w:t xml:space="preserve">’s body. Although there are conservative treatment options available to </w:t>
      </w:r>
      <w:r w:rsidR="003E0F06">
        <w:rPr>
          <w:rFonts w:ascii="Times New Roman" w:eastAsia="Calibri" w:hAnsi="Times New Roman" w:cs="Times New Roman"/>
          <w:highlight w:val="yellow"/>
        </w:rPr>
        <w:t>MR_MRS_CLIENT_LAST_NAME</w:t>
      </w:r>
      <w:r w:rsidRPr="009E0EB3">
        <w:rPr>
          <w:rFonts w:ascii="Times New Roman" w:hAnsi="Times New Roman" w:cs="Times New Roman"/>
        </w:rPr>
        <w:t xml:space="preserve">, </w:t>
      </w:r>
      <w:r w:rsidR="00073336" w:rsidRPr="007E44A2">
        <w:rPr>
          <w:rFonts w:ascii="Times New Roman" w:hAnsi="Times New Roman" w:cs="Times New Roman"/>
          <w:highlight w:val="yellow"/>
        </w:rPr>
        <w:t>HE_SHE_CLIENT</w:t>
      </w:r>
      <w:r w:rsidRPr="009E0EB3">
        <w:rPr>
          <w:rFonts w:ascii="Times New Roman" w:hAnsi="Times New Roman" w:cs="Times New Roman"/>
        </w:rPr>
        <w:t xml:space="preserve"> will have to live with the effects of your insured’s negligent actions for the rest of </w:t>
      </w:r>
      <w:r w:rsidR="00A3108B" w:rsidRPr="00670E31">
        <w:rPr>
          <w:rFonts w:ascii="Times New Roman" w:hAnsi="Times New Roman" w:cs="Times New Roman"/>
          <w:highlight w:val="yellow"/>
        </w:rPr>
        <w:t>HER_HIS_CLIENT</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11D5E529"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F358BC">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2F6C0B">
        <w:rPr>
          <w:rFonts w:ascii="Times New Roman" w:eastAsia="Calibri" w:hAnsi="Times New Roman" w:cs="Times New Roman"/>
          <w:highlight w:val="yellow"/>
        </w:rPr>
        <w:t>MR_MRS_CLIENT_LAST_NAME</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3AA7D4A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00A40AD2">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001A5BF0">
        <w:rPr>
          <w:rFonts w:ascii="Times New Roman" w:eastAsia="Calibri" w:hAnsi="Times New Roman" w:cs="Times New Roman"/>
          <w:highlight w:val="yellow"/>
        </w:rPr>
        <w:t>MR_MRS_CLIENT_LAST_NAME</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0A9363CD" w:rsidR="00A45065" w:rsidRDefault="003E6286"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10578E">
        <w:rPr>
          <w:rFonts w:ascii="Times New Roman" w:hAnsi="Times New Roman" w:cs="Times New Roman"/>
        </w:rPr>
        <w:t>sat there a few minutes trying to regain</w:t>
      </w:r>
      <w:r w:rsidR="009E38EE">
        <w:rPr>
          <w:rFonts w:ascii="Times New Roman" w:hAnsi="Times New Roman" w:cs="Times New Roman"/>
        </w:rPr>
        <w:t xml:space="preserve"> </w:t>
      </w:r>
      <w:r w:rsidR="009E38EE" w:rsidRPr="00670E31">
        <w:rPr>
          <w:rFonts w:ascii="Times New Roman" w:hAnsi="Times New Roman" w:cs="Times New Roman"/>
          <w:highlight w:val="yellow"/>
        </w:rPr>
        <w:t>HER_HIS_CLIENT</w:t>
      </w:r>
      <w:r w:rsidR="00A45065" w:rsidRPr="0010578E">
        <w:rPr>
          <w:rFonts w:ascii="Times New Roman" w:hAnsi="Times New Roman" w:cs="Times New Roman"/>
        </w:rPr>
        <w:t xml:space="preserve"> composure. When our client eventually </w:t>
      </w:r>
      <w:r w:rsidR="00A45065">
        <w:rPr>
          <w:rFonts w:ascii="Times New Roman" w:hAnsi="Times New Roman" w:cs="Times New Roman"/>
        </w:rPr>
        <w:t>was able to get up from the floor</w:t>
      </w:r>
      <w:r w:rsidR="00A45065" w:rsidRPr="0010578E">
        <w:rPr>
          <w:rFonts w:ascii="Times New Roman" w:hAnsi="Times New Roman" w:cs="Times New Roman"/>
        </w:rPr>
        <w:t xml:space="preserve">, </w:t>
      </w:r>
      <w:r w:rsidR="005A6965" w:rsidRPr="007E44A2">
        <w:rPr>
          <w:rFonts w:ascii="Times New Roman" w:hAnsi="Times New Roman" w:cs="Times New Roman"/>
          <w:highlight w:val="yellow"/>
        </w:rPr>
        <w:t>HE_SHE_CLIENT</w:t>
      </w:r>
      <w:r w:rsidR="00A45065" w:rsidRPr="0010578E">
        <w:rPr>
          <w:rFonts w:ascii="Times New Roman" w:hAnsi="Times New Roman" w:cs="Times New Roman"/>
        </w:rPr>
        <w:t xml:space="preserve"> immediately felt the onset of pain throughout </w:t>
      </w:r>
      <w:r w:rsidR="003D7C16" w:rsidRPr="00670E31">
        <w:rPr>
          <w:rFonts w:ascii="Times New Roman" w:hAnsi="Times New Roman" w:cs="Times New Roman"/>
          <w:highlight w:val="yellow"/>
        </w:rPr>
        <w:t>HER_HIS_CLIENT</w:t>
      </w:r>
      <w:r w:rsidR="00A45065" w:rsidRPr="005346D2">
        <w:rPr>
          <w:rFonts w:ascii="Times New Roman" w:hAnsi="Times New Roman" w:cs="Times New Roman"/>
        </w:rPr>
        <w:t xml:space="preserve"> </w:t>
      </w:r>
      <w:r w:rsidR="00A45065" w:rsidRPr="008F134A">
        <w:rPr>
          <w:rFonts w:ascii="Times New Roman" w:hAnsi="Times New Roman" w:cs="Times New Roman"/>
        </w:rPr>
        <w:t>body</w:t>
      </w:r>
      <w:r w:rsidR="00A45065" w:rsidRPr="0010578E">
        <w:rPr>
          <w:rFonts w:ascii="Times New Roman" w:hAnsi="Times New Roman" w:cs="Times New Roman"/>
        </w:rPr>
        <w:t>.</w:t>
      </w:r>
      <w:r w:rsidR="00DD5A48">
        <w:rPr>
          <w:rFonts w:ascii="Times New Roman" w:hAnsi="Times New Roman" w:cs="Times New Roman"/>
        </w:rPr>
        <w:t xml:space="preserve"> </w:t>
      </w:r>
      <w:r w:rsidR="0089543D">
        <w:rPr>
          <w:rFonts w:ascii="Times New Roman" w:eastAsia="Calibri" w:hAnsi="Times New Roman" w:cs="Times New Roman"/>
          <w:highlight w:val="yellow"/>
        </w:rPr>
        <w:t>MR_MRS_CLIENT_LAST_NAME</w:t>
      </w:r>
      <w:r w:rsidR="00A45065" w:rsidRPr="00B710BC">
        <w:rPr>
          <w:rFonts w:ascii="Times New Roman" w:hAnsi="Times New Roman" w:cs="Times New Roman"/>
        </w:rPr>
        <w:t xml:space="preserve"> violent fall caused </w:t>
      </w:r>
      <w:r w:rsidR="00783175">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B710BC">
        <w:rPr>
          <w:rFonts w:ascii="Times New Roman" w:hAnsi="Times New Roman" w:cs="Times New Roman"/>
        </w:rPr>
        <w:t xml:space="preserve">to experience extreme pain throughout </w:t>
      </w:r>
      <w:r w:rsidR="00713D2D" w:rsidRPr="00670E31">
        <w:rPr>
          <w:rFonts w:ascii="Times New Roman" w:hAnsi="Times New Roman" w:cs="Times New Roman"/>
          <w:highlight w:val="yellow"/>
        </w:rPr>
        <w:t>HER_HIS_CLIENT</w:t>
      </w:r>
      <w:r w:rsidR="00A45065" w:rsidRPr="00713D2D">
        <w:rPr>
          <w:rFonts w:ascii="Times New Roman" w:hAnsi="Times New Roman" w:cs="Times New Roman"/>
        </w:rPr>
        <w:t xml:space="preserve"> body</w:t>
      </w:r>
      <w:r w:rsidR="00A45065" w:rsidRPr="00B710BC">
        <w:rPr>
          <w:rFonts w:ascii="Times New Roman" w:hAnsi="Times New Roman" w:cs="Times New Roman"/>
        </w:rPr>
        <w:t xml:space="preserve">, specifically to </w:t>
      </w:r>
      <w:r w:rsidR="00A45065"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00A45065" w:rsidRPr="00B710BC">
        <w:rPr>
          <w:rFonts w:ascii="Times New Roman" w:hAnsi="Times New Roman" w:cs="Times New Roman"/>
        </w:rPr>
        <w:t xml:space="preserve">. </w:t>
      </w:r>
      <w:r w:rsidR="00A45065" w:rsidRPr="00D8018C">
        <w:rPr>
          <w:rFonts w:ascii="Times New Roman" w:hAnsi="Times New Roman" w:cs="Times New Roman"/>
          <w:highlight w:val="yellow"/>
        </w:rPr>
        <w:t xml:space="preserve">Our client felt swelling on the left and right side of her body and some numbness in her neck, arms, shoulders, chest, legs and feet. </w:t>
      </w:r>
      <w:r w:rsidR="00AD2683">
        <w:rPr>
          <w:rFonts w:ascii="Times New Roman" w:hAnsi="Times New Roman" w:cs="Times New Roman"/>
          <w:highlight w:val="yellow"/>
        </w:rPr>
        <w:t>MR_MRS_CLIENT_LAST_NAME</w:t>
      </w:r>
      <w:r w:rsidR="00A45065" w:rsidRPr="00D8018C">
        <w:rPr>
          <w:rFonts w:ascii="Times New Roman" w:hAnsi="Times New Roman" w:cs="Times New Roman"/>
          <w:highlight w:val="yellow"/>
        </w:rPr>
        <w:t xml:space="preserve"> immediately had a headache as well.</w:t>
      </w:r>
      <w:r w:rsidR="00A45065"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67F926D1"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DC2BC0"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w:t>
      </w:r>
      <w:r w:rsidR="00C10944">
        <w:rPr>
          <w:rFonts w:ascii="Times New Roman" w:hAnsi="Times New Roman" w:cs="Times New Roman"/>
        </w:rPr>
        <w:t xml:space="preserve"> </w:t>
      </w:r>
      <w:r w:rsidR="00C10944">
        <w:rPr>
          <w:rFonts w:ascii="Times New Roman" w:eastAsia="Calibri" w:hAnsi="Times New Roman" w:cs="Times New Roman"/>
          <w:highlight w:val="yellow"/>
        </w:rPr>
        <w:t>MR_MRS_CLIENT_LAST_NAME</w:t>
      </w:r>
      <w:r>
        <w:rPr>
          <w:rFonts w:ascii="Times New Roman" w:hAnsi="Times New Roman" w:cs="Times New Roman"/>
        </w:rPr>
        <w:t xml:space="preserve"> did not request an ambulance, However, </w:t>
      </w:r>
      <w:r w:rsidR="006A1F81"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 xml:space="preserve">had to call her daughter to take her to the hospital emergency room. At the hospital emergency room </w:t>
      </w:r>
      <w:r w:rsidR="00AD2683">
        <w:rPr>
          <w:rFonts w:ascii="Times New Roman" w:hAnsi="Times New Roman" w:cs="Times New Roman"/>
          <w:highlight w:val="yellow"/>
        </w:rPr>
        <w:lastRenderedPageBreak/>
        <w:t>MR_MRS_CLIENT_LAST_NAME</w:t>
      </w:r>
      <w:r w:rsidRPr="00D8018C">
        <w:rPr>
          <w:rFonts w:ascii="Times New Roman" w:hAnsi="Times New Roman" w:cs="Times New Roman"/>
          <w:highlight w:val="yellow"/>
        </w:rPr>
        <w:t xml:space="preserve">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0BE9B052" w:rsidR="00F60DFE" w:rsidRDefault="00F60DFE" w:rsidP="00CE71A0">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00CE71A0" w:rsidRPr="00CE71A0">
        <w:rPr>
          <w:rFonts w:ascii="Times New Roman" w:hAnsi="Times New Roman" w:cs="Times New Roman"/>
          <w:highlight w:val="yellow"/>
        </w:rPr>
        <w:t>DATE_OF_LOSS_FORMATTED_PREMISES</w:t>
      </w:r>
      <w:r w:rsidR="00CE71A0">
        <w:rPr>
          <w:rFonts w:ascii="Times New Roman" w:hAnsi="Times New Roman" w:cs="Times New Roman"/>
        </w:rPr>
        <w:t xml:space="preserve"> </w:t>
      </w:r>
      <w:r w:rsidRPr="00E14317">
        <w:rPr>
          <w:rFonts w:ascii="Times New Roman" w:hAnsi="Times New Roman" w:cs="Times New Roman"/>
        </w:rPr>
        <w:t xml:space="preserve">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007767FE">
        <w:rPr>
          <w:rFonts w:ascii="Times New Roman" w:eastAsia="Calibri" w:hAnsi="Times New Roman" w:cs="Times New Roman"/>
          <w:highlight w:val="yellow"/>
        </w:rPr>
        <w:t>MR_MRS_CLIENT_LAST_NAME</w:t>
      </w:r>
      <w:r w:rsidRPr="00E14317">
        <w:rPr>
          <w:rFonts w:ascii="Times New Roman" w:hAnsi="Times New Roman" w:cs="Times New Roman"/>
        </w:rPr>
        <w:t xml:space="preserve"> and will continue to do so in perpetuity for the rest of </w:t>
      </w:r>
      <w:r w:rsidR="00AD2683" w:rsidRPr="00670E31">
        <w:rPr>
          <w:rFonts w:ascii="Times New Roman" w:hAnsi="Times New Roman" w:cs="Times New Roman"/>
          <w:highlight w:val="yellow"/>
        </w:rPr>
        <w:t>HER_HIS_CLIENT</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000A5764" w:rsidR="00F60DFE" w:rsidRPr="0010578E" w:rsidRDefault="002E2184" w:rsidP="00F60DFE">
      <w:pPr>
        <w:tabs>
          <w:tab w:val="left" w:pos="54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F60DFE" w:rsidRPr="00E14317">
        <w:rPr>
          <w:rFonts w:ascii="Times New Roman" w:hAnsi="Times New Roman" w:cs="Times New Roman"/>
        </w:rPr>
        <w:t xml:space="preserve"> </w:t>
      </w:r>
      <w:r w:rsidR="00F60DFE" w:rsidRPr="0010578E">
        <w:rPr>
          <w:rFonts w:ascii="Times New Roman" w:hAnsi="Times New Roman" w:cs="Times New Roman"/>
        </w:rPr>
        <w:t xml:space="preserve">has sought extensive medical treatments for </w:t>
      </w:r>
      <w:r w:rsidR="00A237E2" w:rsidRPr="00670E31">
        <w:rPr>
          <w:rFonts w:ascii="Times New Roman" w:hAnsi="Times New Roman" w:cs="Times New Roman"/>
          <w:highlight w:val="yellow"/>
        </w:rPr>
        <w:t>HER_HIS_CLIENT</w:t>
      </w:r>
      <w:r w:rsidR="00F60DFE" w:rsidRPr="0010578E">
        <w:rPr>
          <w:rFonts w:ascii="Times New Roman" w:hAnsi="Times New Roman" w:cs="Times New Roman"/>
        </w:rPr>
        <w:t xml:space="preserve"> injuries immediately following this </w:t>
      </w:r>
      <w:r w:rsidR="00F60DFE">
        <w:rPr>
          <w:rFonts w:ascii="Times New Roman" w:hAnsi="Times New Roman" w:cs="Times New Roman"/>
        </w:rPr>
        <w:t>fall</w:t>
      </w:r>
      <w:r w:rsidR="00F60DFE"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48909806" w:rsidR="00F60DFE"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F60DFE" w:rsidRPr="00D8018C">
        <w:rPr>
          <w:rFonts w:ascii="Times New Roman" w:hAnsi="Times New Roman" w:cs="Times New Roman"/>
          <w:highlight w:val="yellow"/>
        </w:rPr>
        <w:t xml:space="preserve">, medical providers recommended an MRI of her </w:t>
      </w:r>
      <w:r w:rsidR="00787F0F" w:rsidRPr="00D8018C">
        <w:rPr>
          <w:rFonts w:ascii="Times New Roman" w:hAnsi="Times New Roman" w:cs="Times New Roman"/>
          <w:highlight w:val="yellow"/>
        </w:rPr>
        <w:t>right knee</w:t>
      </w:r>
      <w:r w:rsidR="00F60DFE"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00F60DFE" w:rsidRPr="00D8018C">
        <w:rPr>
          <w:rFonts w:ascii="Times New Roman" w:hAnsi="Times New Roman" w:cs="Times New Roman"/>
          <w:highlight w:val="yellow"/>
        </w:rPr>
        <w:t xml:space="preserve">he was experiencing. The MRI findings discovered </w:t>
      </w:r>
      <w:bookmarkStart w:id="1" w:name="_Hlk97304740"/>
      <w:r>
        <w:rPr>
          <w:rFonts w:ascii="Times New Roman" w:hAnsi="Times New Roman" w:cs="Times New Roman"/>
          <w:highlight w:val="yellow"/>
        </w:rPr>
        <w:t>MR_MRS_CLIENT_LAST_NAME</w:t>
      </w:r>
      <w:r w:rsidR="00787F0F" w:rsidRPr="00D8018C">
        <w:rPr>
          <w:rFonts w:ascii="Times New Roman" w:hAnsi="Times New Roman" w:cs="Times New Roman"/>
          <w:highlight w:val="yellow"/>
        </w:rPr>
        <w:t xml:space="preserve"> </w:t>
      </w:r>
      <w:bookmarkEnd w:id="1"/>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57FF40D2"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xml:space="preserve">. Also, </w:t>
      </w:r>
      <w:r w:rsidR="00AD2683">
        <w:rPr>
          <w:rFonts w:ascii="Times New Roman" w:hAnsi="Times New Roman" w:cs="Times New Roman"/>
          <w:highlight w:val="yellow"/>
        </w:rPr>
        <w:t>MR_MRS_CLIENT_LAST_NAME</w:t>
      </w:r>
      <w:r w:rsidRPr="00D8018C">
        <w:rPr>
          <w:rFonts w:ascii="Times New Roman" w:hAnsi="Times New Roman" w:cs="Times New Roman"/>
          <w:highlight w:val="yellow"/>
        </w:rPr>
        <w:t xml:space="preserve"> medical providers recommended an MRI of his lumber spine. The MRI findings discovered </w:t>
      </w:r>
      <w:r w:rsidR="00AD2683">
        <w:rPr>
          <w:rFonts w:ascii="Times New Roman" w:hAnsi="Times New Roman" w:cs="Times New Roman"/>
          <w:highlight w:val="yellow"/>
        </w:rPr>
        <w:t>MR_MRS_CLIENT_LAST_NAME</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592F468A"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2" w:name="_Hlk97305384"/>
      <w:r w:rsidR="00AD2683">
        <w:rPr>
          <w:rFonts w:ascii="Times New Roman" w:hAnsi="Times New Roman" w:cs="Times New Roman"/>
          <w:highlight w:val="yellow"/>
        </w:rPr>
        <w:t>MR_MRS_CLIENT_LAST_NAME</w:t>
      </w:r>
      <w:r w:rsidR="004C5182" w:rsidRPr="00D8018C">
        <w:rPr>
          <w:rFonts w:ascii="Times New Roman" w:hAnsi="Times New Roman" w:cs="Times New Roman"/>
          <w:b/>
          <w:bCs/>
          <w:highlight w:val="yellow"/>
        </w:rPr>
        <w:t xml:space="preserve"> </w:t>
      </w:r>
      <w:bookmarkEnd w:id="2"/>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AD2683">
        <w:rPr>
          <w:rFonts w:ascii="Times New Roman" w:hAnsi="Times New Roman" w:cs="Times New Roman"/>
          <w:highlight w:val="yellow"/>
        </w:rPr>
        <w:t>MR_MRS_CLIENT_LAST_NAME</w:t>
      </w:r>
      <w:r w:rsidR="004C5182" w:rsidRPr="00D8018C">
        <w:rPr>
          <w:rFonts w:ascii="Times New Roman" w:hAnsi="Times New Roman" w:cs="Times New Roman"/>
          <w:highlight w:val="yellow"/>
        </w:rPr>
        <w:t>’s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45FDF78C" w:rsidR="00873609"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was also seen by a neurologist Dr. Benjamin Gross, who concluded </w:t>
      </w: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had an </w:t>
      </w:r>
      <w:r w:rsidR="00873609" w:rsidRPr="00D8018C">
        <w:rPr>
          <w:rFonts w:ascii="Times New Roman" w:hAnsi="Times New Roman" w:cs="Times New Roman"/>
          <w:b/>
          <w:bCs/>
          <w:highlight w:val="yellow"/>
        </w:rPr>
        <w:t>abnormal nerve conduction velocity study of the bilateral upper extremities characterized by focal right carpal tunnel syndrome</w:t>
      </w:r>
      <w:r w:rsidR="00873609"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37FF1F76"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AD2683" w:rsidRPr="00A95E7A">
        <w:rPr>
          <w:rFonts w:ascii="Times New Roman" w:hAnsi="Times New Roman" w:cs="Times New Roman"/>
          <w:highlight w:val="yellow"/>
        </w:rPr>
        <w:t>MR_MRS_CLIENT_LAST_NAME</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lastRenderedPageBreak/>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3"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3"/>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8B16B73"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467BE3">
        <w:rPr>
          <w:rFonts w:ascii="Times New Roman" w:eastAsia="Calibri" w:hAnsi="Times New Roman" w:cs="Times New Roman"/>
          <w:highlight w:val="yellow"/>
        </w:rPr>
        <w:t>MR_MRS_CLIENT_LAST_NAME</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D2683">
        <w:rPr>
          <w:rFonts w:ascii="Times New Roman" w:hAnsi="Times New Roman" w:cs="Times New Roman"/>
          <w:highlight w:val="yellow"/>
        </w:rPr>
        <w:t>MR_MRS_CLIENT_LAST_NAME</w:t>
      </w:r>
      <w:r w:rsidRPr="00754110">
        <w:rPr>
          <w:rFonts w:ascii="Times New Roman" w:hAnsi="Times New Roman" w:cs="Times New Roman"/>
        </w:rPr>
        <w:t xml:space="preserve">’s clinical findings and the aforementioned factors that may well influence the degenerative process in </w:t>
      </w:r>
      <w:r w:rsidR="00DE77C5" w:rsidRPr="00670E31">
        <w:rPr>
          <w:rFonts w:ascii="Times New Roman" w:hAnsi="Times New Roman" w:cs="Times New Roman"/>
          <w:highlight w:val="yellow"/>
        </w:rPr>
        <w:t>HER_HIS_CLIENT</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170619" w:rsidRPr="00170619">
        <w:rPr>
          <w:rFonts w:ascii="Times New Roman" w:hAnsi="Times New Roman" w:cs="Times New Roman"/>
          <w:highlight w:val="yellow"/>
        </w:rPr>
        <w:t>HER_HIM_CLIENT</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1AA0CCD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B3438D">
        <w:rPr>
          <w:rFonts w:ascii="Times New Roman" w:eastAsia="Calibri" w:hAnsi="Times New Roman" w:cs="Times New Roman"/>
          <w:highlight w:val="yellow"/>
        </w:rPr>
        <w:t>MR_MRS_CLIENT_LAST_NAME</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E56DFC" w:rsidRPr="007E44A2">
        <w:rPr>
          <w:rFonts w:ascii="Times New Roman" w:hAnsi="Times New Roman" w:cs="Times New Roman"/>
          <w:highlight w:val="yellow"/>
        </w:rPr>
        <w:t>HE_SHE_CLIENT</w:t>
      </w:r>
      <w:r w:rsidRPr="00754110">
        <w:rPr>
          <w:rFonts w:ascii="Times New Roman" w:hAnsi="Times New Roman" w:cs="Times New Roman"/>
        </w:rPr>
        <w:t xml:space="preserve"> has done for many months in-clinic, and continues to do at home to keep the musculature mobile, strong, and supple, intended to keep the injury from getting worse, or with steroid and injections. Other than that, </w:t>
      </w:r>
      <w:r w:rsidR="00920B97" w:rsidRPr="00670E31">
        <w:rPr>
          <w:rFonts w:ascii="Times New Roman" w:hAnsi="Times New Roman" w:cs="Times New Roman"/>
          <w:highlight w:val="yellow"/>
        </w:rPr>
        <w:t>HER_HIS_CLIENT</w:t>
      </w:r>
      <w:r w:rsidRPr="00754110">
        <w:rPr>
          <w:rFonts w:ascii="Times New Roman" w:hAnsi="Times New Roman" w:cs="Times New Roman"/>
        </w:rPr>
        <w:t xml:space="preserve"> injuries can only be addressed through surgery. It is inevitable at this point that</w:t>
      </w:r>
      <w:r w:rsidR="003945B1">
        <w:rPr>
          <w:rFonts w:ascii="Times New Roman" w:hAnsi="Times New Roman" w:cs="Times New Roman"/>
        </w:rPr>
        <w:t xml:space="preserve"> </w:t>
      </w:r>
      <w:r w:rsidR="003945B1" w:rsidRPr="007E44A2">
        <w:rPr>
          <w:rFonts w:ascii="Times New Roman" w:hAnsi="Times New Roman" w:cs="Times New Roman"/>
          <w:highlight w:val="yellow"/>
        </w:rPr>
        <w:t>HE_SHE_CLIENT</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4555CA9B"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D2683">
        <w:rPr>
          <w:rFonts w:ascii="Times New Roman" w:hAnsi="Times New Roman" w:cs="Times New Roman"/>
          <w:highlight w:val="yellow"/>
        </w:rPr>
        <w:t>MR_MRS_CLIENT_LAST_NAME</w:t>
      </w:r>
      <w:r w:rsidR="003C4B8D">
        <w:rPr>
          <w:rFonts w:ascii="Times New Roman" w:hAnsi="Times New Roman" w:cs="Times New Roman"/>
          <w:highlight w:val="yellow"/>
        </w:rPr>
        <w:t>’s</w:t>
      </w:r>
      <w:r w:rsidRPr="00D8018C">
        <w:rPr>
          <w:rFonts w:ascii="Times New Roman" w:hAnsi="Times New Roman" w:cs="Times New Roman"/>
          <w:highlight w:val="yellow"/>
        </w:rPr>
        <w:t xml:space="preserve">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4E27C709"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w:t>
      </w:r>
      <w:r w:rsidR="003C4B8D">
        <w:rPr>
          <w:rFonts w:ascii="Times New Roman" w:hAnsi="Times New Roman" w:cs="Times New Roman"/>
        </w:rPr>
        <w:t>’s</w:t>
      </w:r>
      <w:r w:rsidRPr="00754110">
        <w:rPr>
          <w:rFonts w:ascii="Times New Roman" w:hAnsi="Times New Roman" w:cs="Times New Roman"/>
        </w:rPr>
        <w:t xml:space="preserve">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F9DFB36" w:rsidR="002F09D5" w:rsidRPr="008E746F" w:rsidRDefault="002F09D5" w:rsidP="008E746F">
      <w:pPr>
        <w:tabs>
          <w:tab w:val="left" w:pos="1440"/>
        </w:tabs>
        <w:ind w:left="1440" w:right="540"/>
        <w:jc w:val="both"/>
        <w:rPr>
          <w:rFonts w:ascii="Times New Roman" w:hAnsi="Times New Roman" w:cs="Times New Roman"/>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CF4185"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w:t>
      </w:r>
      <w:r w:rsidRPr="00754110">
        <w:rPr>
          <w:rFonts w:ascii="Times New Roman" w:hAnsi="Times New Roman" w:cs="Times New Roman"/>
          <w:i/>
        </w:rPr>
        <w:lastRenderedPageBreak/>
        <w:t xml:space="preserve">conduct </w:t>
      </w:r>
      <w:r w:rsidRPr="00DC6E83">
        <w:rPr>
          <w:rFonts w:ascii="Times New Roman" w:hAnsi="Times New Roman" w:cs="Times New Roman"/>
          <w:i/>
          <w:highlight w:val="yellow"/>
        </w:rPr>
        <w:t xml:space="preserve">of </w:t>
      </w:r>
      <w:r w:rsidR="008E746F" w:rsidRPr="00DC6E83">
        <w:rPr>
          <w:rFonts w:ascii="Times New Roman" w:hAnsi="Times New Roman" w:cs="Times New Roman"/>
          <w:i/>
          <w:highlight w:val="yellow"/>
        </w:rPr>
        <w:t>LOCATION_NAME_CAP</w:t>
      </w:r>
      <w:r w:rsidRPr="00754110">
        <w:rPr>
          <w:rFonts w:ascii="Times New Roman" w:hAnsi="Times New Roman" w:cs="Times New Roman"/>
          <w:i/>
        </w:rPr>
        <w:t>, even if</w:t>
      </w:r>
      <w:r w:rsidR="00754110" w:rsidRPr="00B710BC">
        <w:rPr>
          <w:rFonts w:ascii="Times New Roman" w:hAnsi="Times New Roman" w:cs="Times New Roman"/>
        </w:rPr>
        <w:t xml:space="preserve">, </w:t>
      </w:r>
      <w:r w:rsidR="005D12DD"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2F792C31"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27D581E7"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has been severely limited in the activities that </w:t>
      </w:r>
      <w:r w:rsidR="009B78A5" w:rsidRPr="003D4471">
        <w:rPr>
          <w:rFonts w:ascii="Times New Roman" w:hAnsi="Times New Roman" w:cs="Times New Roman"/>
          <w:highlight w:val="yellow"/>
        </w:rPr>
        <w:t>HE_SHE_CLIENT</w:t>
      </w:r>
      <w:r w:rsidRPr="00DC126A">
        <w:rPr>
          <w:rFonts w:ascii="Times New Roman" w:hAnsi="Times New Roman" w:cs="Times New Roman"/>
        </w:rPr>
        <w:t xml:space="preserve"> used to regularly do prior to the day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5A9B2918"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 xml:space="preserve">Moreover, there is no question that </w:t>
      </w:r>
      <w:r w:rsidR="007909EE" w:rsidRPr="007E44A2">
        <w:rPr>
          <w:rFonts w:ascii="Times New Roman" w:hAnsi="Times New Roman" w:cs="Times New Roman"/>
          <w:highlight w:val="yellow"/>
        </w:rPr>
        <w:t>HE_SHE_CLIENT</w:t>
      </w:r>
      <w:r w:rsidRPr="00DC126A">
        <w:rPr>
          <w:rFonts w:ascii="Times New Roman" w:hAnsi="Times New Roman" w:cs="Times New Roman"/>
        </w:rPr>
        <w:t xml:space="preserve"> has future medical expenses ahead of </w:t>
      </w:r>
      <w:r w:rsidR="0042047F" w:rsidRPr="00670E31">
        <w:rPr>
          <w:rFonts w:ascii="Times New Roman" w:hAnsi="Times New Roman" w:cs="Times New Roman"/>
          <w:highlight w:val="yellow"/>
        </w:rPr>
        <w:t>HER_HIS_CLIENT</w:t>
      </w:r>
      <w:r w:rsidRPr="00DC126A">
        <w:rPr>
          <w:rFonts w:ascii="Times New Roman" w:hAnsi="Times New Roman" w:cs="Times New Roman"/>
        </w:rPr>
        <w:t xml:space="preserve">, even if </w:t>
      </w:r>
      <w:r w:rsidR="00F16029" w:rsidRPr="00670E31">
        <w:rPr>
          <w:rFonts w:ascii="Times New Roman" w:hAnsi="Times New Roman" w:cs="Times New Roman"/>
          <w:highlight w:val="yellow"/>
        </w:rPr>
        <w:t>HER_HIS_CLIENT</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223AA1">
        <w:rPr>
          <w:rFonts w:ascii="Times New Roman" w:hAnsi="Times New Roman" w:cs="Times New Roman"/>
          <w:highlight w:val="yellow"/>
        </w:rPr>
        <w:t>MR_MRS_CLIENT_LAST_NAME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774378CF"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to have the availability of further medical care immediately available to </w:t>
      </w:r>
      <w:r w:rsidR="00023AEC" w:rsidRPr="00211825">
        <w:rPr>
          <w:rFonts w:ascii="Times New Roman" w:hAnsi="Times New Roman" w:cs="Times New Roman"/>
          <w:highlight w:val="yellow"/>
        </w:rPr>
        <w:t>HER_HIM_CLIENT</w:t>
      </w:r>
      <w:r w:rsidRPr="00DC126A">
        <w:rPr>
          <w:rFonts w:ascii="Times New Roman" w:hAnsi="Times New Roman" w:cs="Times New Roman"/>
        </w:rPr>
        <w:t xml:space="preserve">. If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physicians are unable to control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elevated pain levels with chiropractic care, then more aggressive allopathic care should be afforded to</w:t>
      </w:r>
      <w:r w:rsidR="00211825">
        <w:rPr>
          <w:rFonts w:ascii="Times New Roman" w:hAnsi="Times New Roman" w:cs="Times New Roman"/>
        </w:rPr>
        <w:t xml:space="preserve"> </w:t>
      </w:r>
      <w:r w:rsidR="00211825" w:rsidRPr="00211825">
        <w:rPr>
          <w:rFonts w:ascii="Times New Roman" w:hAnsi="Times New Roman" w:cs="Times New Roman"/>
          <w:highlight w:val="yellow"/>
        </w:rPr>
        <w:t>HER_HIM_CLIENT</w:t>
      </w:r>
      <w:r w:rsidR="00211825">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50366218"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lastRenderedPageBreak/>
        <w:t>Furthermore, in the instances that the injections are unresponsive, then surgical intervention needs to be considered in the form of lumbar discectomy surgery. Surgery is performed in a surgical facility, 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4EC04F6"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301D6846" w:rsidR="002F09D5" w:rsidRPr="00DC126A" w:rsidRDefault="00AD2683" w:rsidP="002F09D5">
      <w:pPr>
        <w:tabs>
          <w:tab w:val="left" w:pos="540"/>
        </w:tabs>
        <w:ind w:left="547"/>
        <w:jc w:val="both"/>
        <w:rPr>
          <w:rFonts w:ascii="Times New Roman" w:hAnsi="Times New Roman" w:cs="Times New Roman"/>
        </w:rPr>
      </w:pPr>
      <w:r>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1DB8B212" w:rsidR="002F09D5" w:rsidRPr="00DC126A" w:rsidRDefault="002F09D5" w:rsidP="0071691C">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9C05BE"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214007">
        <w:rPr>
          <w:rFonts w:ascii="Times New Roman" w:hAnsi="Times New Roman" w:cs="Times New Roman"/>
          <w:highlight w:val="yellow"/>
        </w:rPr>
        <w:t>MR_MRS_CLIENT_LAST_NAME</w:t>
      </w:r>
      <w:r w:rsidRPr="00DC126A">
        <w:rPr>
          <w:rFonts w:ascii="Times New Roman" w:hAnsi="Times New Roman" w:cs="Times New Roman"/>
        </w:rPr>
        <w:t xml:space="preserve"> will never be able to take care of </w:t>
      </w:r>
      <w:r w:rsidR="0099290E" w:rsidRPr="0099290E">
        <w:rPr>
          <w:rFonts w:ascii="Times New Roman" w:hAnsi="Times New Roman" w:cs="Times New Roman"/>
          <w:highlight w:val="yellow"/>
        </w:rPr>
        <w:t>HERSELF_HIMSELF_CLIENT</w:t>
      </w:r>
      <w:r w:rsidR="0099290E">
        <w:rPr>
          <w:rFonts w:ascii="Times New Roman" w:hAnsi="Times New Roman" w:cs="Times New Roman"/>
        </w:rPr>
        <w:t xml:space="preserve"> </w:t>
      </w:r>
      <w:r w:rsidRPr="00DC126A">
        <w:rPr>
          <w:rFonts w:ascii="Times New Roman" w:hAnsi="Times New Roman" w:cs="Times New Roman"/>
        </w:rPr>
        <w:t xml:space="preserve">or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the way </w:t>
      </w:r>
      <w:r w:rsidR="00206DBD"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6F7212">
        <w:rPr>
          <w:rFonts w:ascii="Times New Roman" w:hAnsi="Times New Roman" w:cs="Times New Roman"/>
          <w:highlight w:val="yellow"/>
        </w:rPr>
        <w:t>MR_MRS_CLIENT_LAST_NAME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00D244D4" w:rsidRPr="00670E31">
        <w:rPr>
          <w:rFonts w:ascii="Times New Roman" w:hAnsi="Times New Roman" w:cs="Times New Roman"/>
          <w:highlight w:val="yellow"/>
        </w:rPr>
        <w:t>HER_HIS_CLIENT</w:t>
      </w:r>
      <w:r w:rsidRPr="00DC126A">
        <w:rPr>
          <w:rFonts w:ascii="Times New Roman" w:hAnsi="Times New Roman" w:cs="Times New Roman"/>
        </w:rPr>
        <w:t xml:space="preserve"> family and friends. Emotional pain: Knowing </w:t>
      </w:r>
      <w:r w:rsidR="001C17D2" w:rsidRPr="007E44A2">
        <w:rPr>
          <w:rFonts w:ascii="Times New Roman" w:hAnsi="Times New Roman" w:cs="Times New Roman"/>
          <w:highlight w:val="yellow"/>
        </w:rPr>
        <w:t>HE_SHE_CLIENT</w:t>
      </w:r>
      <w:r w:rsidRPr="00DC126A">
        <w:rPr>
          <w:rFonts w:ascii="Times New Roman" w:hAnsi="Times New Roman" w:cs="Times New Roman"/>
        </w:rPr>
        <w:t xml:space="preserve"> can’t care and support for </w:t>
      </w:r>
      <w:r w:rsidR="0071691C" w:rsidRPr="009200D6">
        <w:rPr>
          <w:rFonts w:ascii="Times New Roman" w:hAnsi="Times New Roman" w:cs="Times New Roman"/>
          <w:highlight w:val="yellow"/>
        </w:rPr>
        <w:t>HERSELF_HIMSELF_CLIENT</w:t>
      </w:r>
      <w:r w:rsidR="0071691C">
        <w:rPr>
          <w:rFonts w:ascii="Times New Roman" w:hAnsi="Times New Roman" w:cs="Times New Roman"/>
        </w:rPr>
        <w:t xml:space="preserve"> </w:t>
      </w:r>
      <w:r w:rsidRPr="00DC126A">
        <w:rPr>
          <w:rFonts w:ascii="Times New Roman" w:hAnsi="Times New Roman" w:cs="Times New Roman"/>
        </w:rPr>
        <w:t xml:space="preserve">and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or friends like </w:t>
      </w:r>
      <w:r w:rsidR="008E63A1" w:rsidRPr="007E44A2">
        <w:rPr>
          <w:rFonts w:ascii="Times New Roman" w:hAnsi="Times New Roman" w:cs="Times New Roman"/>
          <w:highlight w:val="yellow"/>
        </w:rPr>
        <w:t>HE_SHE_CLIENT</w:t>
      </w:r>
      <w:r w:rsidRPr="00DC126A">
        <w:rPr>
          <w:rFonts w:ascii="Times New Roman" w:hAnsi="Times New Roman" w:cs="Times New Roman"/>
        </w:rPr>
        <w:t xml:space="preserve"> used to. Watching others participate in activities from which </w:t>
      </w:r>
      <w:r w:rsidR="00865949" w:rsidRPr="007E44A2">
        <w:rPr>
          <w:rFonts w:ascii="Times New Roman" w:hAnsi="Times New Roman" w:cs="Times New Roman"/>
          <w:highlight w:val="yellow"/>
        </w:rPr>
        <w:t>HE_SHE_CLIENT</w:t>
      </w:r>
      <w:r w:rsidRPr="00DC126A">
        <w:rPr>
          <w:rFonts w:ascii="Times New Roman" w:hAnsi="Times New Roman" w:cs="Times New Roman"/>
        </w:rPr>
        <w:t xml:space="preserve"> is now excluded. Finding out that no matter how hard </w:t>
      </w:r>
      <w:r w:rsidR="00665C28" w:rsidRPr="007E44A2">
        <w:rPr>
          <w:rFonts w:ascii="Times New Roman" w:hAnsi="Times New Roman" w:cs="Times New Roman"/>
          <w:highlight w:val="yellow"/>
        </w:rPr>
        <w:t>HE_SHE_CLIENT</w:t>
      </w:r>
      <w:r w:rsidRPr="00DC126A">
        <w:rPr>
          <w:rFonts w:ascii="Times New Roman" w:hAnsi="Times New Roman" w:cs="Times New Roman"/>
        </w:rPr>
        <w:t xml:space="preserve"> tries, </w:t>
      </w:r>
      <w:r w:rsidR="00123B46" w:rsidRPr="007E44A2">
        <w:rPr>
          <w:rFonts w:ascii="Times New Roman" w:hAnsi="Times New Roman" w:cs="Times New Roman"/>
          <w:highlight w:val="yellow"/>
        </w:rPr>
        <w:t>HE_SHE_CLIENT</w:t>
      </w:r>
      <w:r w:rsidR="006D3759" w:rsidRPr="00B64BCD">
        <w:rPr>
          <w:rFonts w:ascii="Times New Roman" w:hAnsi="Times New Roman" w:cs="Times New Roman"/>
          <w:highlight w:val="yellow"/>
        </w:rPr>
        <w:t>’ll</w:t>
      </w:r>
      <w:r w:rsidRPr="00DC126A">
        <w:rPr>
          <w:rFonts w:ascii="Times New Roman" w:hAnsi="Times New Roman" w:cs="Times New Roman"/>
        </w:rPr>
        <w:t xml:space="preserve"> never be the same adult </w:t>
      </w:r>
      <w:r w:rsidR="0013169A" w:rsidRPr="007E44A2">
        <w:rPr>
          <w:rFonts w:ascii="Times New Roman" w:hAnsi="Times New Roman" w:cs="Times New Roman"/>
          <w:highlight w:val="yellow"/>
        </w:rPr>
        <w:t>HE_SHE_CLIENT</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33F66B6C"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lastRenderedPageBreak/>
        <w:t xml:space="preserve">In view of the nature and extent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injuries, pain, suffering, and emotional distress, and the fact that the foregoing took place solely as a result of your insured’s negligent acts and conduct in causing this accident, it is believed that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3C4E5DD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6E33A7" w:rsidRPr="00670E31">
        <w:rPr>
          <w:rFonts w:ascii="Times New Roman" w:hAnsi="Times New Roman" w:cs="Times New Roman"/>
          <w:highlight w:val="yellow"/>
        </w:rPr>
        <w:t>HER_HIS_CLIENT</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1F06936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continues to be substantially prevalent in </w:t>
      </w:r>
      <w:r w:rsidR="00B73A68" w:rsidRPr="00670E31">
        <w:rPr>
          <w:rFonts w:ascii="Times New Roman" w:hAnsi="Times New Roman" w:cs="Times New Roman"/>
          <w:highlight w:val="yellow"/>
        </w:rPr>
        <w:t>HER_HIS_CLIENT</w:t>
      </w:r>
      <w:r w:rsidRPr="00DC126A">
        <w:rPr>
          <w:rFonts w:ascii="Times New Roman" w:hAnsi="Times New Roman" w:cs="Times New Roman"/>
        </w:rPr>
        <w:t xml:space="preserve"> day-to-day activities. As a direct and proximate result of your insured’s conduct, </w:t>
      </w:r>
      <w:r w:rsidR="000876D2">
        <w:rPr>
          <w:rFonts w:ascii="Times New Roman" w:hAnsi="Times New Roman" w:cs="Times New Roman"/>
          <w:highlight w:val="yellow"/>
        </w:rPr>
        <w:t>MR_MRS_CLIENT_LAST_NAME</w:t>
      </w:r>
      <w:r w:rsidR="000876D2" w:rsidRPr="00DC126A">
        <w:rPr>
          <w:rFonts w:ascii="Times New Roman" w:hAnsi="Times New Roman" w:cs="Times New Roman"/>
        </w:rPr>
        <w:t xml:space="preserve">  </w:t>
      </w:r>
      <w:r w:rsidRPr="00DC126A">
        <w:rPr>
          <w:rFonts w:ascii="Times New Roman" w:hAnsi="Times New Roman" w:cs="Times New Roman"/>
        </w:rPr>
        <w:t xml:space="preserve">has been forced to limit the type and scope of activities </w:t>
      </w:r>
      <w:r w:rsidR="005409CA" w:rsidRPr="007E44A2">
        <w:rPr>
          <w:rFonts w:ascii="Times New Roman" w:hAnsi="Times New Roman" w:cs="Times New Roman"/>
          <w:highlight w:val="yellow"/>
        </w:rPr>
        <w:t>HE_SHE_CLIENT</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292B671A"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7946E5" w:rsidRPr="00670E31">
        <w:rPr>
          <w:rFonts w:ascii="Times New Roman" w:hAnsi="Times New Roman" w:cs="Times New Roman"/>
          <w:highlight w:val="yellow"/>
        </w:rPr>
        <w:t>HER_HIS_CLIENT</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5C039A" w:rsidRPr="007E44A2">
        <w:rPr>
          <w:rFonts w:ascii="Times New Roman" w:hAnsi="Times New Roman" w:cs="Times New Roman"/>
          <w:highlight w:val="yellow"/>
        </w:rPr>
        <w:t>HE_SHE_CLIENT</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007D5A19" w:rsidRPr="00670E31">
        <w:rPr>
          <w:rFonts w:ascii="Times New Roman" w:hAnsi="Times New Roman" w:cs="Times New Roman"/>
          <w:highlight w:val="yellow"/>
        </w:rPr>
        <w:t>HER_HIS_CLIENT</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12542779" w:rsidR="002F09D5" w:rsidRPr="00E604AD" w:rsidRDefault="002F09D5" w:rsidP="00927E05">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3F0AD8" w:rsidRPr="00670E31">
        <w:rPr>
          <w:rFonts w:ascii="Times New Roman" w:hAnsi="Times New Roman" w:cs="Times New Roman"/>
          <w:highlight w:val="yellow"/>
        </w:rPr>
        <w:t>HER_HIS_CLIENT</w:t>
      </w:r>
      <w:r w:rsidRPr="00E604AD">
        <w:rPr>
          <w:rFonts w:ascii="Times New Roman" w:hAnsi="Times New Roman" w:cs="Times New Roman"/>
        </w:rPr>
        <w:t xml:space="preserve"> life. This covers all aspects of life from the mundane to the exiting. At this time,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DE5124" w:rsidRPr="007E44A2">
        <w:rPr>
          <w:rFonts w:ascii="Times New Roman" w:hAnsi="Times New Roman" w:cs="Times New Roman"/>
          <w:highlight w:val="yellow"/>
        </w:rPr>
        <w:t>HE_SHE_CLIENT</w:t>
      </w:r>
      <w:r w:rsidRPr="00E604AD">
        <w:rPr>
          <w:rFonts w:ascii="Times New Roman" w:hAnsi="Times New Roman" w:cs="Times New Roman"/>
        </w:rPr>
        <w:t xml:space="preserve"> enjoyed prior to sustaining these injuries. My client is constantly concerned about re-injuring </w:t>
      </w:r>
      <w:r w:rsidR="00927E05" w:rsidRPr="00927E05">
        <w:rPr>
          <w:rFonts w:ascii="Times New Roman" w:hAnsi="Times New Roman" w:cs="Times New Roman"/>
          <w:highlight w:val="yellow"/>
        </w:rPr>
        <w:t>HERSELF_HIMSELF_CLIENT</w:t>
      </w:r>
      <w:r w:rsidR="00927E05">
        <w:rPr>
          <w:rFonts w:ascii="Times New Roman" w:hAnsi="Times New Roman" w:cs="Times New Roman"/>
        </w:rPr>
        <w:t xml:space="preserve"> </w:t>
      </w:r>
      <w:r w:rsidRPr="00E604AD">
        <w:rPr>
          <w:rFonts w:ascii="Times New Roman" w:hAnsi="Times New Roman" w:cs="Times New Roman"/>
        </w:rPr>
        <w:t xml:space="preserve">and many times hesitant to fully participate in many everyday activities for fear of further injury which would cause </w:t>
      </w:r>
      <w:r w:rsidR="00E920EE" w:rsidRPr="00670E31">
        <w:rPr>
          <w:rFonts w:ascii="Times New Roman" w:hAnsi="Times New Roman" w:cs="Times New Roman"/>
          <w:highlight w:val="yellow"/>
        </w:rPr>
        <w:t>HER_HIS_CLIENT</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3795C7DE"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The following are the specific items of noneconomic damages claimed by</w:t>
      </w:r>
      <w:r w:rsidR="00E604AD" w:rsidRPr="00E604AD">
        <w:rPr>
          <w:rFonts w:ascii="Times New Roman" w:hAnsi="Times New Roman" w:cs="Times New Roman"/>
        </w:rPr>
        <w:t xml:space="preserve"> </w:t>
      </w:r>
      <w:r w:rsidR="00FB6F2D" w:rsidRPr="00AB0A43">
        <w:rPr>
          <w:rFonts w:ascii="Times New Roman" w:eastAsia="Calibri" w:hAnsi="Times New Roman" w:cs="Times New Roman"/>
          <w:bCs/>
          <w:highlight w:val="yellow"/>
          <w:shd w:val="clear" w:color="auto" w:fill="FCFCFD"/>
        </w:rPr>
        <w:t>MR_MRS_CLIENT_NAME_EACH_CAP</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lastRenderedPageBreak/>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50A0EF99"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distress, </w:t>
      </w:r>
      <w:r w:rsidR="00F1099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181491" w:rsidRPr="007E44A2">
        <w:rPr>
          <w:rFonts w:ascii="Times New Roman" w:hAnsi="Times New Roman" w:cs="Times New Roman"/>
          <w:highlight w:val="yellow"/>
        </w:rPr>
        <w:t>HE_SHE_CLIENT</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7B4F86D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BA1A3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lastRenderedPageBreak/>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33B942DD"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physical injuries are demonstrable; </w:t>
      </w:r>
      <w:r w:rsidR="00B41267" w:rsidRPr="007E44A2">
        <w:rPr>
          <w:rFonts w:ascii="Times New Roman" w:hAnsi="Times New Roman" w:cs="Times New Roman"/>
          <w:highlight w:val="yellow"/>
        </w:rPr>
        <w:t>HE_SHE_CLIENT</w:t>
      </w:r>
      <w:r w:rsidRPr="00E604AD">
        <w:rPr>
          <w:rFonts w:ascii="Times New Roman" w:hAnsi="Times New Roman" w:cs="Times New Roman"/>
        </w:rPr>
        <w:t xml:space="preserve"> will 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95300" w:rsidRPr="007E44A2">
        <w:rPr>
          <w:rFonts w:ascii="Times New Roman" w:hAnsi="Times New Roman" w:cs="Times New Roman"/>
          <w:highlight w:val="yellow"/>
        </w:rPr>
        <w:t>HE_SHE_CLIENT</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08D661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life since this incident occurred. </w:t>
      </w:r>
      <w:r w:rsidR="00124C24">
        <w:rPr>
          <w:rFonts w:ascii="Times New Roman" w:hAnsi="Times New Roman" w:cs="Times New Roman"/>
          <w:highlight w:val="yellow"/>
        </w:rPr>
        <w:t>MR_MRS_CLIENT_LAST_NAME</w:t>
      </w:r>
      <w:r w:rsidRPr="00E604AD">
        <w:rPr>
          <w:rFonts w:ascii="Times New Roman" w:hAnsi="Times New Roman" w:cs="Times New Roman"/>
        </w:rPr>
        <w:t xml:space="preserve"> has lost the full use and mobility of </w:t>
      </w:r>
      <w:r w:rsidR="007D2B2F" w:rsidRPr="00670E31">
        <w:rPr>
          <w:rFonts w:ascii="Times New Roman" w:hAnsi="Times New Roman" w:cs="Times New Roman"/>
          <w:highlight w:val="yellow"/>
        </w:rPr>
        <w:t>HER_HIS_CLIENT</w:t>
      </w:r>
      <w:r w:rsidRPr="00B64BCD">
        <w:rPr>
          <w:rFonts w:ascii="Times New Roman" w:hAnsi="Times New Roman" w:cs="Times New Roman"/>
          <w:highlight w:val="yellow"/>
        </w:rPr>
        <w:t xml:space="preserve"> </w:t>
      </w:r>
      <w:r w:rsidRPr="00397EEB">
        <w:rPr>
          <w:rFonts w:ascii="Times New Roman" w:hAnsi="Times New Roman" w:cs="Times New Roman"/>
        </w:rPr>
        <w:t>back</w:t>
      </w:r>
      <w:r w:rsidRPr="00E604AD">
        <w:rPr>
          <w:rFonts w:ascii="Times New Roman" w:hAnsi="Times New Roman" w:cs="Times New Roman"/>
        </w:rPr>
        <w:t xml:space="preserve"> and has permanent impairments there. It is painfully apparent that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6938A90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E734C" w:rsidRPr="007E44A2">
        <w:rPr>
          <w:rFonts w:ascii="Times New Roman" w:hAnsi="Times New Roman" w:cs="Times New Roman"/>
          <w:highlight w:val="yellow"/>
        </w:rPr>
        <w:t>HE_SHE_CLIENT</w:t>
      </w:r>
      <w:r w:rsidRPr="00E604AD">
        <w:rPr>
          <w:rFonts w:ascii="Times New Roman" w:hAnsi="Times New Roman" w:cs="Times New Roman"/>
        </w:rPr>
        <w:t xml:space="preserve"> once enjoyed a normal, independent lifestyle, </w:t>
      </w:r>
      <w:r w:rsidR="00D82762" w:rsidRPr="007E44A2">
        <w:rPr>
          <w:rFonts w:ascii="Times New Roman" w:hAnsi="Times New Roman" w:cs="Times New Roman"/>
          <w:highlight w:val="yellow"/>
        </w:rPr>
        <w:t>HE_SHE_CLIENT</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FF5253">
        <w:rPr>
          <w:rFonts w:ascii="Times New Roman" w:hAnsi="Times New Roman" w:cs="Times New Roman"/>
          <w:highlight w:val="yellow"/>
        </w:rPr>
        <w:t>MR_MRS_CLIENT_LAST_NAME</w:t>
      </w:r>
      <w:r w:rsidRPr="00E604AD">
        <w:rPr>
          <w:rFonts w:ascii="Times New Roman" w:hAnsi="Times New Roman" w:cs="Times New Roman"/>
        </w:rPr>
        <w:t xml:space="preserve"> has been prevented from going out with </w:t>
      </w:r>
      <w:r w:rsidR="00216441" w:rsidRPr="00670E31">
        <w:rPr>
          <w:rFonts w:ascii="Times New Roman" w:hAnsi="Times New Roman" w:cs="Times New Roman"/>
          <w:highlight w:val="yellow"/>
        </w:rPr>
        <w:t>HER_HIS_CLIENT</w:t>
      </w:r>
      <w:r w:rsidRPr="00E604AD">
        <w:rPr>
          <w:rFonts w:ascii="Times New Roman" w:hAnsi="Times New Roman" w:cs="Times New Roman"/>
        </w:rPr>
        <w:t xml:space="preserve"> family and friends, and in fact, spends a large part of </w:t>
      </w:r>
      <w:r w:rsidR="007B4730" w:rsidRPr="00670E31">
        <w:rPr>
          <w:rFonts w:ascii="Times New Roman" w:hAnsi="Times New Roman" w:cs="Times New Roman"/>
          <w:highlight w:val="yellow"/>
        </w:rPr>
        <w:t>HER_HIS_CLIENT</w:t>
      </w:r>
      <w:r w:rsidRPr="00E604AD">
        <w:rPr>
          <w:rFonts w:ascii="Times New Roman" w:hAnsi="Times New Roman" w:cs="Times New Roman"/>
        </w:rPr>
        <w:t xml:space="preserve"> time now confined to </w:t>
      </w:r>
      <w:r w:rsidR="009C39D9" w:rsidRPr="00670E31">
        <w:rPr>
          <w:rFonts w:ascii="Times New Roman" w:hAnsi="Times New Roman" w:cs="Times New Roman"/>
          <w:highlight w:val="yellow"/>
        </w:rPr>
        <w:t>HER_HIS_CLIENT</w:t>
      </w:r>
      <w:r w:rsidRPr="00E604AD">
        <w:rPr>
          <w:rFonts w:ascii="Times New Roman" w:hAnsi="Times New Roman" w:cs="Times New Roman"/>
        </w:rPr>
        <w:t xml:space="preserve"> home with little to do. In essence, the injuries my client sustained in this incident severely restricted </w:t>
      </w:r>
      <w:r w:rsidR="00437F86" w:rsidRPr="00670E31">
        <w:rPr>
          <w:rFonts w:ascii="Times New Roman" w:hAnsi="Times New Roman" w:cs="Times New Roman"/>
          <w:highlight w:val="yellow"/>
        </w:rPr>
        <w:t>HER_HIS_CLIENT</w:t>
      </w:r>
      <w:r w:rsidRPr="00E604AD">
        <w:rPr>
          <w:rFonts w:ascii="Times New Roman" w:hAnsi="Times New Roman" w:cs="Times New Roman"/>
        </w:rPr>
        <w:t xml:space="preserve"> daily routine for months following the incident. </w:t>
      </w:r>
      <w:r w:rsidR="00D77C8D">
        <w:rPr>
          <w:rFonts w:ascii="Times New Roman" w:hAnsi="Times New Roman" w:cs="Times New Roman"/>
          <w:highlight w:val="yellow"/>
        </w:rPr>
        <w:t>MR_MRS_CLIENT_LAST_NAME</w:t>
      </w:r>
      <w:r w:rsidRPr="00E604AD">
        <w:rPr>
          <w:rFonts w:ascii="Times New Roman" w:hAnsi="Times New Roman" w:cs="Times New Roman"/>
        </w:rPr>
        <w:t xml:space="preserve"> continues to be plagued in that </w:t>
      </w:r>
      <w:r w:rsidR="000777C8" w:rsidRPr="007E44A2">
        <w:rPr>
          <w:rFonts w:ascii="Times New Roman" w:hAnsi="Times New Roman" w:cs="Times New Roman"/>
          <w:highlight w:val="yellow"/>
        </w:rPr>
        <w:t>HE_SHE_CLIENT</w:t>
      </w:r>
      <w:r w:rsidRPr="00E604AD">
        <w:rPr>
          <w:rFonts w:ascii="Times New Roman" w:hAnsi="Times New Roman" w:cs="Times New Roman"/>
        </w:rPr>
        <w:t xml:space="preserve"> is more cautious in </w:t>
      </w:r>
      <w:r w:rsidR="00586B69" w:rsidRPr="00670E31">
        <w:rPr>
          <w:rFonts w:ascii="Times New Roman" w:hAnsi="Times New Roman" w:cs="Times New Roman"/>
          <w:highlight w:val="yellow"/>
        </w:rPr>
        <w:t>HER_HIS_CLIENT</w:t>
      </w:r>
      <w:r w:rsidRPr="00E604AD">
        <w:rPr>
          <w:rFonts w:ascii="Times New Roman" w:hAnsi="Times New Roman" w:cs="Times New Roman"/>
        </w:rPr>
        <w:t xml:space="preserve"> daily activities and guards for the conditions </w:t>
      </w:r>
      <w:r w:rsidR="00613DB9" w:rsidRPr="007E44A2">
        <w:rPr>
          <w:rFonts w:ascii="Times New Roman" w:hAnsi="Times New Roman" w:cs="Times New Roman"/>
          <w:highlight w:val="yellow"/>
        </w:rPr>
        <w:t>HE_SHE_CLIENT</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3AA63315"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EE4934" w:rsidRPr="007E44A2">
        <w:rPr>
          <w:rFonts w:ascii="Times New Roman" w:hAnsi="Times New Roman" w:cs="Times New Roman"/>
          <w:highlight w:val="yellow"/>
        </w:rPr>
        <w:t>HE_SHE_CLIENT</w:t>
      </w:r>
      <w:r w:rsidRPr="00E604AD">
        <w:rPr>
          <w:rFonts w:ascii="Times New Roman" w:hAnsi="Times New Roman" w:cs="Times New Roman"/>
        </w:rPr>
        <w:t xml:space="preserve"> continues to endure, is a very difficult task. Add to that the emotional turmoil </w:t>
      </w:r>
      <w:r w:rsidR="009D5466" w:rsidRPr="007E44A2">
        <w:rPr>
          <w:rFonts w:ascii="Times New Roman" w:hAnsi="Times New Roman" w:cs="Times New Roman"/>
          <w:highlight w:val="yellow"/>
        </w:rPr>
        <w:t>HE_SHE_CLIENT</w:t>
      </w:r>
      <w:r w:rsidRPr="00E604AD">
        <w:rPr>
          <w:rFonts w:ascii="Times New Roman" w:hAnsi="Times New Roman" w:cs="Times New Roman"/>
        </w:rPr>
        <w:t xml:space="preserve"> has endured in worrying about the long-term health effects that </w:t>
      </w:r>
      <w:r w:rsidR="00397EEB" w:rsidRPr="00670E31">
        <w:rPr>
          <w:rFonts w:ascii="Times New Roman" w:hAnsi="Times New Roman" w:cs="Times New Roman"/>
          <w:highlight w:val="yellow"/>
        </w:rPr>
        <w:t>HER_HIS_CLIENT</w:t>
      </w:r>
      <w:r w:rsidRPr="00E604AD">
        <w:rPr>
          <w:rFonts w:ascii="Times New Roman" w:hAnsi="Times New Roman" w:cs="Times New Roman"/>
        </w:rPr>
        <w:t xml:space="preserve"> injuries may cause </w:t>
      </w:r>
      <w:r w:rsidR="0001492E" w:rsidRPr="00670E31">
        <w:rPr>
          <w:rFonts w:ascii="Times New Roman" w:hAnsi="Times New Roman" w:cs="Times New Roman"/>
          <w:highlight w:val="yellow"/>
        </w:rPr>
        <w:t>HER_HIS_CLIENT</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0CA6DC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E0695" w:rsidRPr="00670E31">
        <w:rPr>
          <w:rFonts w:ascii="Times New Roman" w:hAnsi="Times New Roman" w:cs="Times New Roman"/>
          <w:highlight w:val="yellow"/>
        </w:rPr>
        <w:t>HER_HIS_CLIENT</w:t>
      </w:r>
      <w:r w:rsidRPr="00E604AD">
        <w:rPr>
          <w:rFonts w:ascii="Times New Roman" w:hAnsi="Times New Roman" w:cs="Times New Roman"/>
        </w:rPr>
        <w:t xml:space="preserve"> future prognosis herein above is not intended to be a comprehensive report of </w:t>
      </w:r>
      <w:r w:rsidR="007F46E2" w:rsidRPr="00670E31">
        <w:rPr>
          <w:rFonts w:ascii="Times New Roman" w:hAnsi="Times New Roman" w:cs="Times New Roman"/>
          <w:highlight w:val="yellow"/>
        </w:rPr>
        <w:t>HER_HIS_CLIENT</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7207B852"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lastRenderedPageBreak/>
        <w:t xml:space="preserve">Nevertheless, should this matter proceed to litigation and trial, based on the foregoing, including the testimony from expert witnesses, a reasonable estimate of </w:t>
      </w:r>
      <w:r w:rsidR="00BC19A3" w:rsidRPr="00803730">
        <w:rPr>
          <w:rFonts w:ascii="Times New Roman" w:eastAsia="Calibri" w:hAnsi="Times New Roman" w:cs="Times New Roman"/>
          <w:b/>
          <w:highlight w:val="yellow"/>
          <w:shd w:val="clear" w:color="auto" w:fill="FCFCFD"/>
        </w:rPr>
        <w:t>MR_MRS_CLIENT_NAME_EACH_CAP</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063B84D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D2683">
        <w:rPr>
          <w:rFonts w:ascii="Times New Roman" w:hAnsi="Times New Roman" w:cs="Times New Roman"/>
          <w:highlight w:val="yellow"/>
        </w:rPr>
        <w:t>MR_MRS_CLIENT_LAST_NAME</w:t>
      </w:r>
      <w:r w:rsidRPr="006F2CF8">
        <w:rPr>
          <w:rFonts w:ascii="Times New Roman" w:hAnsi="Times New Roman" w:cs="Times New Roman"/>
        </w:rPr>
        <w:t xml:space="preserve">, as detailed above, are substantially in excess of your insured’s policy limit amount, and we believe that if the case goes to trial </w:t>
      </w:r>
      <w:r w:rsidR="00C40896" w:rsidRPr="007E44A2">
        <w:rPr>
          <w:rFonts w:ascii="Times New Roman" w:hAnsi="Times New Roman" w:cs="Times New Roman"/>
          <w:highlight w:val="yellow"/>
        </w:rPr>
        <w:t>HE_SHE_CLIENT</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7B38FF7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E949DE" w:rsidRPr="007E44A2">
        <w:rPr>
          <w:rFonts w:ascii="Times New Roman" w:hAnsi="Times New Roman" w:cs="Times New Roman"/>
          <w:highlight w:val="yellow"/>
        </w:rPr>
        <w:t>HE_SHE_CLIENT</w:t>
      </w:r>
      <w:r w:rsidRPr="006F2CF8">
        <w:rPr>
          <w:rFonts w:ascii="Times New Roman" w:hAnsi="Times New Roman" w:cs="Times New Roman"/>
        </w:rPr>
        <w:t xml:space="preserve"> would make an extremely </w:t>
      </w:r>
      <w:r w:rsidRPr="006F2CF8">
        <w:rPr>
          <w:rFonts w:ascii="Times New Roman" w:hAnsi="Times New Roman" w:cs="Times New Roman"/>
        </w:rPr>
        <w:lastRenderedPageBreak/>
        <w:t xml:space="preserve">sympathetic witness and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1F8B9D2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D2683">
        <w:rPr>
          <w:rFonts w:ascii="Times New Roman" w:hAnsi="Times New Roman" w:cs="Times New Roman"/>
          <w:highlight w:val="yellow"/>
        </w:rPr>
        <w:t>MR_MRS_CLIENT_LAST_NAME</w:t>
      </w:r>
      <w:r w:rsidR="00A45065" w:rsidRPr="00332B1B">
        <w:rPr>
          <w:rFonts w:ascii="Times New Roman" w:hAnsi="Times New Roman" w:cs="Times New Roman"/>
          <w:highlight w:val="yellow"/>
        </w:rPr>
        <w:t xml:space="preserve"> </w:t>
      </w:r>
      <w:r w:rsidRPr="006F2CF8">
        <w:rPr>
          <w:rFonts w:ascii="Times New Roman" w:hAnsi="Times New Roman" w:cs="Times New Roman"/>
        </w:rPr>
        <w:t xml:space="preserve"> experienced as a result of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459B9A40"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AS SUCH, OUR CLIENT HEREIN OFFERS TO SETTLE</w:t>
      </w:r>
      <w:r w:rsidR="00A13377">
        <w:rPr>
          <w:rFonts w:ascii="Times New Roman" w:hAnsi="Times New Roman" w:cs="Times New Roman"/>
          <w:b/>
        </w:rPr>
        <w:t xml:space="preserve"> </w:t>
      </w:r>
      <w:r w:rsidR="00A13377" w:rsidRPr="0096506F">
        <w:rPr>
          <w:rFonts w:ascii="Times New Roman" w:hAnsi="Times New Roman" w:cs="Times New Roman"/>
          <w:b/>
          <w:highlight w:val="yellow"/>
        </w:rPr>
        <w:t>HER_HIS_CLIENT_CAP</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06F77BAB" w:rsidR="002F09D5" w:rsidRDefault="002F09D5" w:rsidP="00210CBD">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10CBD" w:rsidRPr="00622E08">
        <w:rPr>
          <w:rFonts w:ascii="Times New Roman" w:hAnsi="Times New Roman" w:cs="Times New Roman"/>
          <w:b/>
          <w:highlight w:val="yellow"/>
          <w:u w:val="single"/>
        </w:rPr>
        <w:t>LOCATION_NAME_CAP</w:t>
      </w:r>
      <w:r w:rsidR="00D24EBE">
        <w:rPr>
          <w:rFonts w:ascii="Times New Roman" w:hAnsi="Times New Roman" w:cs="Times New Roman"/>
          <w:b/>
          <w:u w:val="single"/>
        </w:rPr>
        <w:t xml:space="preserve"> </w:t>
      </w:r>
      <w:r w:rsidRPr="00201320">
        <w:rPr>
          <w:rFonts w:ascii="Times New Roman" w:hAnsi="Times New Roman" w:cs="Times New Roman"/>
          <w:b/>
          <w:u w:val="single"/>
        </w:rPr>
        <w:t xml:space="preserve">MUST STRICTLY DO ALL OF THE FOLLOWING ON OR BEFORE 5:00 P.M. ON </w:t>
      </w:r>
      <w:r w:rsidR="00B02E9B" w:rsidRPr="00B02E9B">
        <w:rPr>
          <w:rFonts w:ascii="Times New Roman" w:hAnsi="Times New Roman" w:cs="Times New Roman"/>
          <w:b/>
          <w:highlight w:val="yellow"/>
          <w:u w:val="single"/>
        </w:rPr>
        <w:t>SETTLEMENT_EXP_DATE</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22729F92"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B02E9B" w:rsidRPr="00B02E9B">
        <w:rPr>
          <w:rFonts w:ascii="Times New Roman" w:hAnsi="Times New Roman" w:cs="Times New Roman"/>
          <w:b/>
          <w:highlight w:val="yellow"/>
        </w:rPr>
        <w:t>SETTLEMENT_EXP_DATE</w:t>
      </w:r>
      <w:r>
        <w:rPr>
          <w:rFonts w:ascii="Times New Roman" w:hAnsi="Times New Roman" w:cs="Times New Roman"/>
          <w:b/>
        </w:rPr>
        <w:t>;</w:t>
      </w:r>
    </w:p>
    <w:p w14:paraId="4A473716" w14:textId="099A7E64" w:rsidR="002F09D5" w:rsidRPr="00DB2883" w:rsidRDefault="002F09D5" w:rsidP="00DB2883">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B2883" w:rsidRPr="00DB2883">
        <w:rPr>
          <w:rFonts w:ascii="Times New Roman" w:hAnsi="Times New Roman" w:cs="Times New Roman"/>
          <w:b/>
          <w:highlight w:val="yellow"/>
        </w:rPr>
        <w:t>LOCATION_NAME_CAP</w:t>
      </w:r>
      <w:r w:rsidR="00DB2883">
        <w:rPr>
          <w:rFonts w:ascii="Times New Roman" w:hAnsi="Times New Roman" w:cs="Times New Roman"/>
          <w:b/>
        </w:rPr>
        <w:t xml:space="preserve"> </w:t>
      </w:r>
      <w:r w:rsidRPr="00DB2883">
        <w:rPr>
          <w:rFonts w:ascii="Times New Roman" w:hAnsi="Times New Roman" w:cs="Times New Roman"/>
          <w:b/>
        </w:rPr>
        <w:t xml:space="preserve">RELEASE FOR </w:t>
      </w:r>
      <w:r w:rsidR="008F7B7A" w:rsidRPr="00DB2883">
        <w:rPr>
          <w:rFonts w:ascii="Times New Roman" w:hAnsi="Times New Roman" w:cs="Times New Roman"/>
          <w:b/>
          <w:highlight w:val="yellow"/>
        </w:rPr>
        <w:t>MR_MRS_CLIENT_NAME_ALL_CAP</w:t>
      </w:r>
      <w:r w:rsidR="00332B1B" w:rsidRPr="00DB2883">
        <w:rPr>
          <w:rFonts w:ascii="Times New Roman" w:hAnsi="Times New Roman" w:cs="Times New Roman"/>
          <w:b/>
          <w:highlight w:val="yellow"/>
        </w:rPr>
        <w:t xml:space="preserve"> </w:t>
      </w:r>
      <w:r w:rsidRPr="00DB2883">
        <w:rPr>
          <w:rFonts w:ascii="Times New Roman" w:hAnsi="Times New Roman" w:cs="Times New Roman"/>
          <w:b/>
        </w:rPr>
        <w:t xml:space="preserve">TO SIGN, ADDRESSED TO THE UNDERSIGNED’S ATTENTION BEFORE THE OFFER EXPIRES;   </w:t>
      </w:r>
    </w:p>
    <w:p w14:paraId="29191C90" w14:textId="0D3CD410" w:rsidR="002F09D5" w:rsidRPr="00C56315" w:rsidRDefault="002F09D5" w:rsidP="00C5631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0E4C38" w:rsidRPr="000E4C38">
        <w:rPr>
          <w:rFonts w:ascii="Times New Roman" w:hAnsi="Times New Roman" w:cs="Times New Roman"/>
          <w:b/>
          <w:highlight w:val="yellow"/>
        </w:rPr>
        <w:t>MR_MRS_CLIENT_NAME_ALL_CAP</w:t>
      </w:r>
      <w:r w:rsidR="000E4C38" w:rsidRPr="000E4C38">
        <w:rPr>
          <w:rFonts w:ascii="Times New Roman" w:hAnsi="Times New Roman" w:cs="Times New Roman"/>
          <w:b/>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C56315" w:rsidRPr="00C56315">
        <w:rPr>
          <w:rFonts w:ascii="Times New Roman" w:hAnsi="Times New Roman" w:cs="Times New Roman"/>
          <w:b/>
          <w:highlight w:val="yellow"/>
        </w:rPr>
        <w:t>LOCATION_NAME_CAP</w:t>
      </w:r>
      <w:r w:rsidRPr="00C56315">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72D0CC4E"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B736AD" w:rsidRPr="00B736AD">
        <w:rPr>
          <w:rFonts w:ascii="Times New Roman" w:hAnsi="Times New Roman" w:cs="Times New Roman"/>
          <w:b/>
          <w:bCs/>
          <w:highlight w:val="yellow"/>
        </w:rPr>
        <w:t>CLIENT_NAME_ALL_CAP</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7F7092AC"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lastRenderedPageBreak/>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793C6A" w:rsidRPr="00793C6A">
        <w:rPr>
          <w:rFonts w:ascii="Times New Roman" w:hAnsi="Times New Roman" w:cs="Times New Roman"/>
          <w:b/>
          <w:highlight w:val="yellow"/>
          <w:u w:val="single"/>
        </w:rPr>
        <w:t>SETTLEMENT_EXP_DATE</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5E76C71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2020CC" w:rsidRPr="002020CC">
        <w:rPr>
          <w:rFonts w:ascii="Times New Roman" w:hAnsi="Times New Roman" w:cs="Times New Roman"/>
          <w:b/>
          <w:highlight w:val="yellow"/>
          <w:u w:val="single"/>
        </w:rPr>
        <w:t>SETTLEMENT_EXP_DATE</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6F7A3114"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lastRenderedPageBreak/>
        <w:t xml:space="preserve">Taking into consideration the strong evidence of liability in this case, and the substantial injuries suffered by my client, we believe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7E06F5" w:rsidRPr="00C67C16">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A27AC2" w:rsidRPr="00A27AC2">
        <w:rPr>
          <w:rFonts w:ascii="Times New Roman" w:eastAsia="Times New Roman" w:hAnsi="Times New Roman" w:cs="Times New Roman"/>
          <w:highlight w:val="yellow"/>
        </w:rPr>
        <w:t>HER_HIS_CLIENT</w:t>
      </w:r>
      <w:r w:rsidR="00A27AC2" w:rsidRPr="00A27AC2">
        <w:rPr>
          <w:rFonts w:ascii="Times New Roman" w:eastAsia="Times New Roman" w:hAnsi="Times New Roman" w:cs="Times New Roman"/>
        </w:rPr>
        <w:t xml:space="preserve"> </w:t>
      </w:r>
      <w:r w:rsidRPr="006F2CF8">
        <w:rPr>
          <w:rFonts w:ascii="Times New Roman" w:eastAsia="Times New Roman" w:hAnsi="Times New Roman" w:cs="Times New Roman"/>
        </w:rPr>
        <w:t>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187D0AED"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7E6616" w:rsidRPr="0091578E">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6DEFB7C"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5F70D3" w:rsidRPr="007E44A2">
        <w:rPr>
          <w:rFonts w:ascii="Times New Roman" w:hAnsi="Times New Roman" w:cs="Times New Roman"/>
          <w:highlight w:val="yellow"/>
        </w:rPr>
        <w:t>HE_SHE_CLIENT</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w:t>
      </w:r>
      <w:r w:rsidRPr="006C2202">
        <w:rPr>
          <w:rFonts w:ascii="Times New Roman" w:hAnsi="Times New Roman" w:cs="Times New Roman"/>
        </w:rPr>
        <w:lastRenderedPageBreak/>
        <w:t xml:space="preserve">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06C35C7F"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1A67A4F2" w:rsidR="002F09D5" w:rsidRDefault="002F09D5" w:rsidP="00F92C79">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B258D">
        <w:rPr>
          <w:rFonts w:ascii="Times New Roman" w:hAnsi="Times New Roman" w:cs="Times New Roman"/>
          <w:b/>
          <w:bCs/>
          <w:highlight w:val="yellow"/>
        </w:rPr>
        <w:t>LOCATION_NAME</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F92C79" w:rsidRPr="0014459B">
        <w:rPr>
          <w:rFonts w:ascii="Times New Roman" w:hAnsi="Times New Roman" w:cs="Times New Roman"/>
          <w:b/>
          <w:bCs/>
          <w:highlight w:val="yellow"/>
        </w:rPr>
        <w:t>LOCATION_NAME_CAP</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3C378065"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B258D">
        <w:rPr>
          <w:rFonts w:ascii="Times New Roman" w:hAnsi="Times New Roman" w:cs="Times New Roman"/>
          <w:b/>
          <w:bCs/>
          <w:highlight w:val="yellow"/>
        </w:rPr>
        <w:t>LOCATION_NAME</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38589D1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2716E6" w:rsidRPr="002716E6">
        <w:rPr>
          <w:rFonts w:ascii="Times New Roman" w:eastAsia="Times New Roman" w:hAnsi="Times New Roman" w:cs="Times New Roman"/>
        </w:rPr>
        <w:t>their</w:t>
      </w:r>
      <w:r w:rsidRPr="002716E6">
        <w:rPr>
          <w:rFonts w:ascii="Times New Roman" w:eastAsia="Times New Roman" w:hAnsi="Times New Roman" w:cs="Times New Roman"/>
        </w:rPr>
        <w:t xml:space="preserve"> client</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686B34CC"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4B258D">
        <w:rPr>
          <w:rFonts w:ascii="Times New Roman" w:hAnsi="Times New Roman" w:cs="Times New Roman"/>
          <w:highlight w:val="yellow"/>
        </w:rPr>
        <w:t>LOCATION_NAME</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4B258D">
        <w:rPr>
          <w:rFonts w:ascii="Times New Roman" w:hAnsi="Times New Roman" w:cs="Times New Roman"/>
          <w:highlight w:val="yellow"/>
        </w:rPr>
        <w:t>LOCATION_NAME</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3E774E0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A76DE" w:rsidRPr="00DA76DE">
        <w:rPr>
          <w:rFonts w:ascii="Times New Roman" w:hAnsi="Times New Roman" w:cs="Times New Roman"/>
          <w:b/>
          <w:highlight w:val="yellow"/>
          <w:u w:val="single"/>
        </w:rPr>
        <w:t>SETTLEMENT_EXP_DATE</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5BD83" w14:textId="77777777" w:rsidR="005E767F" w:rsidRDefault="005E767F" w:rsidP="009E6F12">
      <w:r>
        <w:separator/>
      </w:r>
    </w:p>
  </w:endnote>
  <w:endnote w:type="continuationSeparator" w:id="0">
    <w:p w14:paraId="5F0F4DDC" w14:textId="77777777" w:rsidR="005E767F" w:rsidRDefault="005E767F"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6816B" w14:textId="77777777" w:rsidR="005E767F" w:rsidRDefault="005E767F" w:rsidP="009E6F12">
      <w:r>
        <w:separator/>
      </w:r>
    </w:p>
  </w:footnote>
  <w:footnote w:type="continuationSeparator" w:id="0">
    <w:p w14:paraId="669BEBAC" w14:textId="77777777" w:rsidR="005E767F" w:rsidRDefault="005E767F"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3670D192"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023AEC">
      <w:rPr>
        <w:noProof/>
        <w:sz w:val="20"/>
        <w:szCs w:val="20"/>
      </w:rPr>
      <w:t>February 7,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2F16A521"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002C6C23" w:rsidRPr="00AE79BA">
      <w:rPr>
        <w:i/>
        <w:sz w:val="20"/>
        <w:szCs w:val="20"/>
        <w:highlight w:val="yellow"/>
      </w:rPr>
      <w:t>CLIENT_NAME_EACH_CAP</w:t>
    </w:r>
  </w:p>
  <w:p w14:paraId="7DB28C4E" w14:textId="3B18308B"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964D0F">
      <w:rPr>
        <w:i/>
        <w:sz w:val="20"/>
        <w:szCs w:val="20"/>
      </w:rPr>
      <w:t xml:space="preserve"> </w:t>
    </w:r>
    <w:r w:rsidR="00964D0F" w:rsidRPr="00AE79BA">
      <w:rPr>
        <w:i/>
        <w:sz w:val="20"/>
        <w:szCs w:val="20"/>
        <w:highlight w:val="yellow"/>
      </w:rPr>
      <w:t>INSURED_NAME_EACH_CAP</w:t>
    </w:r>
    <w:r w:rsidR="002B098B" w:rsidRPr="004C358D">
      <w:rPr>
        <w:i/>
        <w:sz w:val="20"/>
        <w:szCs w:val="20"/>
        <w:highlight w:val="yellow"/>
      </w:rPr>
      <w:t>.</w:t>
    </w:r>
  </w:p>
  <w:p w14:paraId="386B50BC" w14:textId="6FE83B26"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DE2F6F" w:rsidRPr="00DE2F6F">
      <w:rPr>
        <w:i/>
        <w:sz w:val="20"/>
        <w:szCs w:val="20"/>
        <w:highlight w:val="yellow"/>
      </w:rPr>
      <w:t>FILE_NUMBER</w:t>
    </w:r>
  </w:p>
  <w:p w14:paraId="08052127" w14:textId="2839104D"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007F3B38" w:rsidRPr="00982DBE">
      <w:rPr>
        <w:i/>
        <w:sz w:val="20"/>
        <w:szCs w:val="20"/>
        <w:highlight w:val="yellow"/>
      </w:rPr>
      <w:t>DATE_OF_LOSS</w:t>
    </w:r>
  </w:p>
  <w:p w14:paraId="2DF3219A" w14:textId="76207691"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00E05538" w:rsidRPr="00CA4B8E">
      <w:rPr>
        <w:i/>
        <w:sz w:val="20"/>
        <w:szCs w:val="20"/>
        <w:highlight w:val="yellow"/>
      </w:rPr>
      <w:t>COMPLETE_LOCATION_ADDRESS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492E"/>
    <w:rsid w:val="00016D14"/>
    <w:rsid w:val="00017D6F"/>
    <w:rsid w:val="00021FB3"/>
    <w:rsid w:val="00023AEC"/>
    <w:rsid w:val="00025195"/>
    <w:rsid w:val="000275AF"/>
    <w:rsid w:val="000446E0"/>
    <w:rsid w:val="00044DA2"/>
    <w:rsid w:val="0004655C"/>
    <w:rsid w:val="000628BB"/>
    <w:rsid w:val="00062912"/>
    <w:rsid w:val="00073336"/>
    <w:rsid w:val="000777C8"/>
    <w:rsid w:val="000853F4"/>
    <w:rsid w:val="00085C0E"/>
    <w:rsid w:val="000876D2"/>
    <w:rsid w:val="000905FD"/>
    <w:rsid w:val="00094F6D"/>
    <w:rsid w:val="00095300"/>
    <w:rsid w:val="00095959"/>
    <w:rsid w:val="000A08E6"/>
    <w:rsid w:val="000A17CC"/>
    <w:rsid w:val="000B35C7"/>
    <w:rsid w:val="000C72A1"/>
    <w:rsid w:val="000C77D3"/>
    <w:rsid w:val="000E3AA8"/>
    <w:rsid w:val="000E4C38"/>
    <w:rsid w:val="000E6B5E"/>
    <w:rsid w:val="000E6F22"/>
    <w:rsid w:val="000F3C89"/>
    <w:rsid w:val="000F70E2"/>
    <w:rsid w:val="00105832"/>
    <w:rsid w:val="00106659"/>
    <w:rsid w:val="00107857"/>
    <w:rsid w:val="00123AFD"/>
    <w:rsid w:val="00123B46"/>
    <w:rsid w:val="00124C24"/>
    <w:rsid w:val="001270CF"/>
    <w:rsid w:val="001305EE"/>
    <w:rsid w:val="0013123D"/>
    <w:rsid w:val="0013169A"/>
    <w:rsid w:val="0013257F"/>
    <w:rsid w:val="00136C7E"/>
    <w:rsid w:val="0014396F"/>
    <w:rsid w:val="0014459B"/>
    <w:rsid w:val="00145F72"/>
    <w:rsid w:val="001462F6"/>
    <w:rsid w:val="00151F9E"/>
    <w:rsid w:val="001567C6"/>
    <w:rsid w:val="001667F7"/>
    <w:rsid w:val="00170619"/>
    <w:rsid w:val="00172016"/>
    <w:rsid w:val="00181491"/>
    <w:rsid w:val="00181670"/>
    <w:rsid w:val="00183BC6"/>
    <w:rsid w:val="00184445"/>
    <w:rsid w:val="001858AE"/>
    <w:rsid w:val="00196A44"/>
    <w:rsid w:val="001A5BF0"/>
    <w:rsid w:val="001B0999"/>
    <w:rsid w:val="001B4007"/>
    <w:rsid w:val="001B5D9A"/>
    <w:rsid w:val="001B7160"/>
    <w:rsid w:val="001C072D"/>
    <w:rsid w:val="001C17D2"/>
    <w:rsid w:val="001C22C8"/>
    <w:rsid w:val="001C278D"/>
    <w:rsid w:val="001C3CE7"/>
    <w:rsid w:val="001C5179"/>
    <w:rsid w:val="001D714A"/>
    <w:rsid w:val="001D74AD"/>
    <w:rsid w:val="001E2C7F"/>
    <w:rsid w:val="001F160B"/>
    <w:rsid w:val="001F4227"/>
    <w:rsid w:val="002007F9"/>
    <w:rsid w:val="002020CC"/>
    <w:rsid w:val="00206DBD"/>
    <w:rsid w:val="00210C7C"/>
    <w:rsid w:val="00210CBD"/>
    <w:rsid w:val="00210E0E"/>
    <w:rsid w:val="002116F1"/>
    <w:rsid w:val="00211825"/>
    <w:rsid w:val="00212840"/>
    <w:rsid w:val="00214007"/>
    <w:rsid w:val="00214C4B"/>
    <w:rsid w:val="00215440"/>
    <w:rsid w:val="00216441"/>
    <w:rsid w:val="002224D7"/>
    <w:rsid w:val="00223AA1"/>
    <w:rsid w:val="00224160"/>
    <w:rsid w:val="00226783"/>
    <w:rsid w:val="002267E8"/>
    <w:rsid w:val="00232E18"/>
    <w:rsid w:val="00233755"/>
    <w:rsid w:val="0023649E"/>
    <w:rsid w:val="00242D1B"/>
    <w:rsid w:val="00250230"/>
    <w:rsid w:val="0025064D"/>
    <w:rsid w:val="00250BF8"/>
    <w:rsid w:val="00252833"/>
    <w:rsid w:val="002537B3"/>
    <w:rsid w:val="0025675C"/>
    <w:rsid w:val="0026325D"/>
    <w:rsid w:val="002634F4"/>
    <w:rsid w:val="00266452"/>
    <w:rsid w:val="002716E6"/>
    <w:rsid w:val="00273EAE"/>
    <w:rsid w:val="0027501B"/>
    <w:rsid w:val="00280CA1"/>
    <w:rsid w:val="0028113C"/>
    <w:rsid w:val="00281AE3"/>
    <w:rsid w:val="00282197"/>
    <w:rsid w:val="0028318B"/>
    <w:rsid w:val="002902AB"/>
    <w:rsid w:val="00290C62"/>
    <w:rsid w:val="0029251F"/>
    <w:rsid w:val="002950C0"/>
    <w:rsid w:val="002A03ED"/>
    <w:rsid w:val="002A3F7A"/>
    <w:rsid w:val="002A46A0"/>
    <w:rsid w:val="002A5FBE"/>
    <w:rsid w:val="002A65B5"/>
    <w:rsid w:val="002B0034"/>
    <w:rsid w:val="002B07CE"/>
    <w:rsid w:val="002B098B"/>
    <w:rsid w:val="002B5295"/>
    <w:rsid w:val="002C6C23"/>
    <w:rsid w:val="002D2FE5"/>
    <w:rsid w:val="002D4A66"/>
    <w:rsid w:val="002D717E"/>
    <w:rsid w:val="002E03D1"/>
    <w:rsid w:val="002E131E"/>
    <w:rsid w:val="002E1621"/>
    <w:rsid w:val="002E2184"/>
    <w:rsid w:val="002E6113"/>
    <w:rsid w:val="002E6AE1"/>
    <w:rsid w:val="002F09D5"/>
    <w:rsid w:val="002F250D"/>
    <w:rsid w:val="002F6C0B"/>
    <w:rsid w:val="002F76F1"/>
    <w:rsid w:val="0030441F"/>
    <w:rsid w:val="003060E0"/>
    <w:rsid w:val="00316074"/>
    <w:rsid w:val="00320DFB"/>
    <w:rsid w:val="00326BB4"/>
    <w:rsid w:val="00332B1B"/>
    <w:rsid w:val="0034053A"/>
    <w:rsid w:val="00342789"/>
    <w:rsid w:val="003435B0"/>
    <w:rsid w:val="00343BEE"/>
    <w:rsid w:val="00351B38"/>
    <w:rsid w:val="0035673C"/>
    <w:rsid w:val="00360B91"/>
    <w:rsid w:val="003676DE"/>
    <w:rsid w:val="00371D1D"/>
    <w:rsid w:val="00375B56"/>
    <w:rsid w:val="00381BA1"/>
    <w:rsid w:val="00384636"/>
    <w:rsid w:val="00385AC8"/>
    <w:rsid w:val="0038707F"/>
    <w:rsid w:val="00393B5B"/>
    <w:rsid w:val="003945B1"/>
    <w:rsid w:val="00394C9B"/>
    <w:rsid w:val="003959F7"/>
    <w:rsid w:val="00397619"/>
    <w:rsid w:val="003979EE"/>
    <w:rsid w:val="00397EEB"/>
    <w:rsid w:val="003A0EF1"/>
    <w:rsid w:val="003A737A"/>
    <w:rsid w:val="003C0C76"/>
    <w:rsid w:val="003C344D"/>
    <w:rsid w:val="003C4B8D"/>
    <w:rsid w:val="003C4C50"/>
    <w:rsid w:val="003C5E24"/>
    <w:rsid w:val="003D26E2"/>
    <w:rsid w:val="003D379D"/>
    <w:rsid w:val="003D40D6"/>
    <w:rsid w:val="003D4471"/>
    <w:rsid w:val="003D6D21"/>
    <w:rsid w:val="003D7C16"/>
    <w:rsid w:val="003E0F06"/>
    <w:rsid w:val="003E5AE1"/>
    <w:rsid w:val="003E6286"/>
    <w:rsid w:val="003E6D40"/>
    <w:rsid w:val="003F07D4"/>
    <w:rsid w:val="003F0AD8"/>
    <w:rsid w:val="00401372"/>
    <w:rsid w:val="00411224"/>
    <w:rsid w:val="004123F0"/>
    <w:rsid w:val="00412BF4"/>
    <w:rsid w:val="0041585E"/>
    <w:rsid w:val="0042047F"/>
    <w:rsid w:val="00423F0A"/>
    <w:rsid w:val="00425287"/>
    <w:rsid w:val="0043692D"/>
    <w:rsid w:val="00437F86"/>
    <w:rsid w:val="00443349"/>
    <w:rsid w:val="00444B85"/>
    <w:rsid w:val="00457ABF"/>
    <w:rsid w:val="00467BE3"/>
    <w:rsid w:val="004857EC"/>
    <w:rsid w:val="0049639B"/>
    <w:rsid w:val="004A1185"/>
    <w:rsid w:val="004A31D8"/>
    <w:rsid w:val="004B03FC"/>
    <w:rsid w:val="004B040A"/>
    <w:rsid w:val="004B258D"/>
    <w:rsid w:val="004B2EA3"/>
    <w:rsid w:val="004B30A1"/>
    <w:rsid w:val="004B55E0"/>
    <w:rsid w:val="004C1CA9"/>
    <w:rsid w:val="004C34B3"/>
    <w:rsid w:val="004C358D"/>
    <w:rsid w:val="004C5182"/>
    <w:rsid w:val="004D3415"/>
    <w:rsid w:val="004D454A"/>
    <w:rsid w:val="004D57FC"/>
    <w:rsid w:val="004D7037"/>
    <w:rsid w:val="004E5C5E"/>
    <w:rsid w:val="004E6950"/>
    <w:rsid w:val="004E70B5"/>
    <w:rsid w:val="004F2813"/>
    <w:rsid w:val="004F4593"/>
    <w:rsid w:val="005014BA"/>
    <w:rsid w:val="005109FB"/>
    <w:rsid w:val="005111C2"/>
    <w:rsid w:val="00515666"/>
    <w:rsid w:val="00517F60"/>
    <w:rsid w:val="00524124"/>
    <w:rsid w:val="0052524A"/>
    <w:rsid w:val="00532533"/>
    <w:rsid w:val="0053390A"/>
    <w:rsid w:val="005346D2"/>
    <w:rsid w:val="005409CA"/>
    <w:rsid w:val="00545325"/>
    <w:rsid w:val="00545FC0"/>
    <w:rsid w:val="005471D0"/>
    <w:rsid w:val="005507B7"/>
    <w:rsid w:val="00550D72"/>
    <w:rsid w:val="00551089"/>
    <w:rsid w:val="00556F56"/>
    <w:rsid w:val="005655A3"/>
    <w:rsid w:val="005674D8"/>
    <w:rsid w:val="00567C5D"/>
    <w:rsid w:val="00575754"/>
    <w:rsid w:val="00584B8D"/>
    <w:rsid w:val="00586B69"/>
    <w:rsid w:val="00586FC5"/>
    <w:rsid w:val="005925FD"/>
    <w:rsid w:val="005A4993"/>
    <w:rsid w:val="005A6965"/>
    <w:rsid w:val="005C039A"/>
    <w:rsid w:val="005C10EC"/>
    <w:rsid w:val="005C2723"/>
    <w:rsid w:val="005C5CCF"/>
    <w:rsid w:val="005D0C25"/>
    <w:rsid w:val="005D12DD"/>
    <w:rsid w:val="005D1EEA"/>
    <w:rsid w:val="005D2FD3"/>
    <w:rsid w:val="005D5920"/>
    <w:rsid w:val="005D5EA9"/>
    <w:rsid w:val="005E5080"/>
    <w:rsid w:val="005E5D17"/>
    <w:rsid w:val="005E767F"/>
    <w:rsid w:val="005F16CE"/>
    <w:rsid w:val="005F69B5"/>
    <w:rsid w:val="005F70D3"/>
    <w:rsid w:val="00612DFB"/>
    <w:rsid w:val="00613DB9"/>
    <w:rsid w:val="006149E5"/>
    <w:rsid w:val="00616FE5"/>
    <w:rsid w:val="00617C4C"/>
    <w:rsid w:val="006205CD"/>
    <w:rsid w:val="00622E08"/>
    <w:rsid w:val="0062339D"/>
    <w:rsid w:val="006269F9"/>
    <w:rsid w:val="0063019F"/>
    <w:rsid w:val="006307F3"/>
    <w:rsid w:val="00632A32"/>
    <w:rsid w:val="00633667"/>
    <w:rsid w:val="00633B33"/>
    <w:rsid w:val="00640181"/>
    <w:rsid w:val="006410A7"/>
    <w:rsid w:val="006435EE"/>
    <w:rsid w:val="00643705"/>
    <w:rsid w:val="006453A0"/>
    <w:rsid w:val="0064697C"/>
    <w:rsid w:val="00650852"/>
    <w:rsid w:val="00654ED0"/>
    <w:rsid w:val="00656905"/>
    <w:rsid w:val="00656CFA"/>
    <w:rsid w:val="006625B1"/>
    <w:rsid w:val="00665C28"/>
    <w:rsid w:val="00670DEA"/>
    <w:rsid w:val="00670E31"/>
    <w:rsid w:val="00670F53"/>
    <w:rsid w:val="0067397E"/>
    <w:rsid w:val="006764B4"/>
    <w:rsid w:val="006927FE"/>
    <w:rsid w:val="00696E09"/>
    <w:rsid w:val="006A0D6B"/>
    <w:rsid w:val="006A1554"/>
    <w:rsid w:val="006A1F81"/>
    <w:rsid w:val="006A5FB8"/>
    <w:rsid w:val="006B00FB"/>
    <w:rsid w:val="006B2E08"/>
    <w:rsid w:val="006B4B5C"/>
    <w:rsid w:val="006B4E25"/>
    <w:rsid w:val="006C2663"/>
    <w:rsid w:val="006C7683"/>
    <w:rsid w:val="006D3503"/>
    <w:rsid w:val="006D3759"/>
    <w:rsid w:val="006D4E71"/>
    <w:rsid w:val="006D62AB"/>
    <w:rsid w:val="006E33A7"/>
    <w:rsid w:val="006E4C61"/>
    <w:rsid w:val="006E6CC6"/>
    <w:rsid w:val="006E734C"/>
    <w:rsid w:val="006F0D7A"/>
    <w:rsid w:val="006F69D6"/>
    <w:rsid w:val="006F7212"/>
    <w:rsid w:val="00707613"/>
    <w:rsid w:val="00711E4B"/>
    <w:rsid w:val="00712030"/>
    <w:rsid w:val="00712682"/>
    <w:rsid w:val="00713D2D"/>
    <w:rsid w:val="0071691C"/>
    <w:rsid w:val="007324B5"/>
    <w:rsid w:val="0073282F"/>
    <w:rsid w:val="0073490E"/>
    <w:rsid w:val="00744D55"/>
    <w:rsid w:val="007453E7"/>
    <w:rsid w:val="00751A74"/>
    <w:rsid w:val="00754110"/>
    <w:rsid w:val="007561A6"/>
    <w:rsid w:val="00761EC5"/>
    <w:rsid w:val="00767640"/>
    <w:rsid w:val="007753C4"/>
    <w:rsid w:val="007767FE"/>
    <w:rsid w:val="007772B9"/>
    <w:rsid w:val="00783175"/>
    <w:rsid w:val="007839E2"/>
    <w:rsid w:val="00784927"/>
    <w:rsid w:val="00787A4A"/>
    <w:rsid w:val="00787F0F"/>
    <w:rsid w:val="007909EE"/>
    <w:rsid w:val="00791861"/>
    <w:rsid w:val="00793C6A"/>
    <w:rsid w:val="007946E5"/>
    <w:rsid w:val="007A0CA9"/>
    <w:rsid w:val="007A6CDC"/>
    <w:rsid w:val="007B4730"/>
    <w:rsid w:val="007B5DDA"/>
    <w:rsid w:val="007C042C"/>
    <w:rsid w:val="007C2527"/>
    <w:rsid w:val="007D017D"/>
    <w:rsid w:val="007D2B2F"/>
    <w:rsid w:val="007D5A19"/>
    <w:rsid w:val="007D64ED"/>
    <w:rsid w:val="007D6639"/>
    <w:rsid w:val="007D66B1"/>
    <w:rsid w:val="007D6E26"/>
    <w:rsid w:val="007E06F5"/>
    <w:rsid w:val="007E44A2"/>
    <w:rsid w:val="007E6616"/>
    <w:rsid w:val="007F2A6D"/>
    <w:rsid w:val="007F3B38"/>
    <w:rsid w:val="007F451C"/>
    <w:rsid w:val="007F468B"/>
    <w:rsid w:val="007F46E2"/>
    <w:rsid w:val="007F4882"/>
    <w:rsid w:val="00803730"/>
    <w:rsid w:val="00805C4E"/>
    <w:rsid w:val="0081144B"/>
    <w:rsid w:val="00811609"/>
    <w:rsid w:val="008210F0"/>
    <w:rsid w:val="00822470"/>
    <w:rsid w:val="00822ED1"/>
    <w:rsid w:val="00824419"/>
    <w:rsid w:val="008330FD"/>
    <w:rsid w:val="008332EB"/>
    <w:rsid w:val="00834708"/>
    <w:rsid w:val="00835B4D"/>
    <w:rsid w:val="00836EDE"/>
    <w:rsid w:val="00840B73"/>
    <w:rsid w:val="00840FA7"/>
    <w:rsid w:val="00855147"/>
    <w:rsid w:val="008608D7"/>
    <w:rsid w:val="00863568"/>
    <w:rsid w:val="00865949"/>
    <w:rsid w:val="00867E16"/>
    <w:rsid w:val="00873609"/>
    <w:rsid w:val="0088753C"/>
    <w:rsid w:val="008938CD"/>
    <w:rsid w:val="00894257"/>
    <w:rsid w:val="00894748"/>
    <w:rsid w:val="0089543D"/>
    <w:rsid w:val="0089722F"/>
    <w:rsid w:val="00897D46"/>
    <w:rsid w:val="008B0A0A"/>
    <w:rsid w:val="008B25B1"/>
    <w:rsid w:val="008B350D"/>
    <w:rsid w:val="008B6625"/>
    <w:rsid w:val="008C4DB1"/>
    <w:rsid w:val="008D16ED"/>
    <w:rsid w:val="008D3B03"/>
    <w:rsid w:val="008D6C5E"/>
    <w:rsid w:val="008E1CDF"/>
    <w:rsid w:val="008E1E44"/>
    <w:rsid w:val="008E3125"/>
    <w:rsid w:val="008E6225"/>
    <w:rsid w:val="008E63A1"/>
    <w:rsid w:val="008E746F"/>
    <w:rsid w:val="008F134A"/>
    <w:rsid w:val="008F23BD"/>
    <w:rsid w:val="008F2EC6"/>
    <w:rsid w:val="008F7993"/>
    <w:rsid w:val="008F7B7A"/>
    <w:rsid w:val="00900B3B"/>
    <w:rsid w:val="00900DB1"/>
    <w:rsid w:val="00903152"/>
    <w:rsid w:val="00903771"/>
    <w:rsid w:val="009127B0"/>
    <w:rsid w:val="0091285A"/>
    <w:rsid w:val="0091405E"/>
    <w:rsid w:val="00915569"/>
    <w:rsid w:val="0091578E"/>
    <w:rsid w:val="009200D6"/>
    <w:rsid w:val="00920B97"/>
    <w:rsid w:val="00920C0B"/>
    <w:rsid w:val="00927285"/>
    <w:rsid w:val="009277C9"/>
    <w:rsid w:val="00927E05"/>
    <w:rsid w:val="00927FB1"/>
    <w:rsid w:val="0093073B"/>
    <w:rsid w:val="0093079B"/>
    <w:rsid w:val="009311B4"/>
    <w:rsid w:val="00934D78"/>
    <w:rsid w:val="0094583A"/>
    <w:rsid w:val="0094764B"/>
    <w:rsid w:val="009553EE"/>
    <w:rsid w:val="00960206"/>
    <w:rsid w:val="0096074A"/>
    <w:rsid w:val="00964D0F"/>
    <w:rsid w:val="0096506F"/>
    <w:rsid w:val="00965292"/>
    <w:rsid w:val="00965EFD"/>
    <w:rsid w:val="00970467"/>
    <w:rsid w:val="00971380"/>
    <w:rsid w:val="009755E9"/>
    <w:rsid w:val="00981FEF"/>
    <w:rsid w:val="00991713"/>
    <w:rsid w:val="0099290E"/>
    <w:rsid w:val="00997456"/>
    <w:rsid w:val="009A07CE"/>
    <w:rsid w:val="009A26A4"/>
    <w:rsid w:val="009B3C63"/>
    <w:rsid w:val="009B78A5"/>
    <w:rsid w:val="009C05BE"/>
    <w:rsid w:val="009C39D9"/>
    <w:rsid w:val="009C4533"/>
    <w:rsid w:val="009D5466"/>
    <w:rsid w:val="009D7C39"/>
    <w:rsid w:val="009E38EE"/>
    <w:rsid w:val="009E5331"/>
    <w:rsid w:val="009E6F12"/>
    <w:rsid w:val="009F1C19"/>
    <w:rsid w:val="009F30F7"/>
    <w:rsid w:val="009F7FD1"/>
    <w:rsid w:val="00A04F6C"/>
    <w:rsid w:val="00A13377"/>
    <w:rsid w:val="00A15E49"/>
    <w:rsid w:val="00A237E2"/>
    <w:rsid w:val="00A26B86"/>
    <w:rsid w:val="00A27AC2"/>
    <w:rsid w:val="00A3108B"/>
    <w:rsid w:val="00A31E79"/>
    <w:rsid w:val="00A33429"/>
    <w:rsid w:val="00A362D4"/>
    <w:rsid w:val="00A40AD2"/>
    <w:rsid w:val="00A45065"/>
    <w:rsid w:val="00A50906"/>
    <w:rsid w:val="00A511F0"/>
    <w:rsid w:val="00A516EC"/>
    <w:rsid w:val="00A60FAC"/>
    <w:rsid w:val="00A63521"/>
    <w:rsid w:val="00A63844"/>
    <w:rsid w:val="00A63D71"/>
    <w:rsid w:val="00A663EB"/>
    <w:rsid w:val="00A703DF"/>
    <w:rsid w:val="00A8343F"/>
    <w:rsid w:val="00A84A14"/>
    <w:rsid w:val="00A92D1A"/>
    <w:rsid w:val="00A92E4E"/>
    <w:rsid w:val="00A95E7A"/>
    <w:rsid w:val="00A96649"/>
    <w:rsid w:val="00AA1AF1"/>
    <w:rsid w:val="00AB0A43"/>
    <w:rsid w:val="00AC08BA"/>
    <w:rsid w:val="00AC36DF"/>
    <w:rsid w:val="00AC5F70"/>
    <w:rsid w:val="00AD0382"/>
    <w:rsid w:val="00AD2683"/>
    <w:rsid w:val="00AE18A7"/>
    <w:rsid w:val="00AE24EC"/>
    <w:rsid w:val="00AE487F"/>
    <w:rsid w:val="00AE5FA5"/>
    <w:rsid w:val="00AF07E4"/>
    <w:rsid w:val="00AF60B0"/>
    <w:rsid w:val="00AF761F"/>
    <w:rsid w:val="00B0008B"/>
    <w:rsid w:val="00B02E9B"/>
    <w:rsid w:val="00B11720"/>
    <w:rsid w:val="00B14743"/>
    <w:rsid w:val="00B158E0"/>
    <w:rsid w:val="00B166DA"/>
    <w:rsid w:val="00B252DB"/>
    <w:rsid w:val="00B25AC1"/>
    <w:rsid w:val="00B26A2A"/>
    <w:rsid w:val="00B3438D"/>
    <w:rsid w:val="00B35E0F"/>
    <w:rsid w:val="00B364A7"/>
    <w:rsid w:val="00B36511"/>
    <w:rsid w:val="00B40D43"/>
    <w:rsid w:val="00B41267"/>
    <w:rsid w:val="00B447E6"/>
    <w:rsid w:val="00B44DA7"/>
    <w:rsid w:val="00B5369B"/>
    <w:rsid w:val="00B57AFC"/>
    <w:rsid w:val="00B57E81"/>
    <w:rsid w:val="00B60FEE"/>
    <w:rsid w:val="00B62AE9"/>
    <w:rsid w:val="00B63374"/>
    <w:rsid w:val="00B64BCD"/>
    <w:rsid w:val="00B667AE"/>
    <w:rsid w:val="00B70C8E"/>
    <w:rsid w:val="00B736AD"/>
    <w:rsid w:val="00B73A68"/>
    <w:rsid w:val="00B757A1"/>
    <w:rsid w:val="00B76A94"/>
    <w:rsid w:val="00B90F2F"/>
    <w:rsid w:val="00B9320A"/>
    <w:rsid w:val="00B95C6D"/>
    <w:rsid w:val="00BA1A3F"/>
    <w:rsid w:val="00BA28FC"/>
    <w:rsid w:val="00BA4F16"/>
    <w:rsid w:val="00BB1A8D"/>
    <w:rsid w:val="00BB5083"/>
    <w:rsid w:val="00BC19A3"/>
    <w:rsid w:val="00BC417C"/>
    <w:rsid w:val="00BC4D8C"/>
    <w:rsid w:val="00BC5073"/>
    <w:rsid w:val="00BD40FD"/>
    <w:rsid w:val="00BD5E2B"/>
    <w:rsid w:val="00BE267F"/>
    <w:rsid w:val="00BE5104"/>
    <w:rsid w:val="00BF52AF"/>
    <w:rsid w:val="00C0461E"/>
    <w:rsid w:val="00C05473"/>
    <w:rsid w:val="00C05562"/>
    <w:rsid w:val="00C06BD3"/>
    <w:rsid w:val="00C10944"/>
    <w:rsid w:val="00C156CE"/>
    <w:rsid w:val="00C206EE"/>
    <w:rsid w:val="00C23046"/>
    <w:rsid w:val="00C26116"/>
    <w:rsid w:val="00C30C26"/>
    <w:rsid w:val="00C31BE7"/>
    <w:rsid w:val="00C3393B"/>
    <w:rsid w:val="00C34B1F"/>
    <w:rsid w:val="00C40896"/>
    <w:rsid w:val="00C4274B"/>
    <w:rsid w:val="00C46B3B"/>
    <w:rsid w:val="00C5021E"/>
    <w:rsid w:val="00C5117D"/>
    <w:rsid w:val="00C53B61"/>
    <w:rsid w:val="00C55A5B"/>
    <w:rsid w:val="00C56315"/>
    <w:rsid w:val="00C6042D"/>
    <w:rsid w:val="00C67A3B"/>
    <w:rsid w:val="00C67C16"/>
    <w:rsid w:val="00C729D2"/>
    <w:rsid w:val="00C76795"/>
    <w:rsid w:val="00C7769A"/>
    <w:rsid w:val="00C927CF"/>
    <w:rsid w:val="00C97A51"/>
    <w:rsid w:val="00CC3E54"/>
    <w:rsid w:val="00CD2C81"/>
    <w:rsid w:val="00CD6233"/>
    <w:rsid w:val="00CD6928"/>
    <w:rsid w:val="00CE0695"/>
    <w:rsid w:val="00CE62A7"/>
    <w:rsid w:val="00CE71A0"/>
    <w:rsid w:val="00CF13D0"/>
    <w:rsid w:val="00CF4185"/>
    <w:rsid w:val="00D008BC"/>
    <w:rsid w:val="00D0333C"/>
    <w:rsid w:val="00D10D80"/>
    <w:rsid w:val="00D14295"/>
    <w:rsid w:val="00D15689"/>
    <w:rsid w:val="00D16108"/>
    <w:rsid w:val="00D21622"/>
    <w:rsid w:val="00D21EA1"/>
    <w:rsid w:val="00D244D4"/>
    <w:rsid w:val="00D24EBE"/>
    <w:rsid w:val="00D35F33"/>
    <w:rsid w:val="00D407FC"/>
    <w:rsid w:val="00D46D29"/>
    <w:rsid w:val="00D567A8"/>
    <w:rsid w:val="00D60FDF"/>
    <w:rsid w:val="00D64EE0"/>
    <w:rsid w:val="00D65642"/>
    <w:rsid w:val="00D675C0"/>
    <w:rsid w:val="00D7027B"/>
    <w:rsid w:val="00D73464"/>
    <w:rsid w:val="00D74181"/>
    <w:rsid w:val="00D74C6A"/>
    <w:rsid w:val="00D77938"/>
    <w:rsid w:val="00D77C8D"/>
    <w:rsid w:val="00D8018C"/>
    <w:rsid w:val="00D82762"/>
    <w:rsid w:val="00D8753C"/>
    <w:rsid w:val="00D915EE"/>
    <w:rsid w:val="00D92A9F"/>
    <w:rsid w:val="00D93D30"/>
    <w:rsid w:val="00DA2E9D"/>
    <w:rsid w:val="00DA76DE"/>
    <w:rsid w:val="00DB2883"/>
    <w:rsid w:val="00DC08E0"/>
    <w:rsid w:val="00DC0AC1"/>
    <w:rsid w:val="00DC126A"/>
    <w:rsid w:val="00DC2BC0"/>
    <w:rsid w:val="00DC6E83"/>
    <w:rsid w:val="00DD2FBE"/>
    <w:rsid w:val="00DD5A48"/>
    <w:rsid w:val="00DD7157"/>
    <w:rsid w:val="00DE1345"/>
    <w:rsid w:val="00DE2F6F"/>
    <w:rsid w:val="00DE5124"/>
    <w:rsid w:val="00DE77C5"/>
    <w:rsid w:val="00DE7FC4"/>
    <w:rsid w:val="00DF6149"/>
    <w:rsid w:val="00DF70A2"/>
    <w:rsid w:val="00E05538"/>
    <w:rsid w:val="00E15F2D"/>
    <w:rsid w:val="00E204BB"/>
    <w:rsid w:val="00E204EE"/>
    <w:rsid w:val="00E241F5"/>
    <w:rsid w:val="00E32807"/>
    <w:rsid w:val="00E45B55"/>
    <w:rsid w:val="00E56DFC"/>
    <w:rsid w:val="00E604AD"/>
    <w:rsid w:val="00E62218"/>
    <w:rsid w:val="00E62BD0"/>
    <w:rsid w:val="00E64963"/>
    <w:rsid w:val="00E670F3"/>
    <w:rsid w:val="00E76A57"/>
    <w:rsid w:val="00E76FD9"/>
    <w:rsid w:val="00E848DC"/>
    <w:rsid w:val="00E866A6"/>
    <w:rsid w:val="00E91867"/>
    <w:rsid w:val="00E920EE"/>
    <w:rsid w:val="00E949DE"/>
    <w:rsid w:val="00E97819"/>
    <w:rsid w:val="00E9789D"/>
    <w:rsid w:val="00EA465E"/>
    <w:rsid w:val="00EA6284"/>
    <w:rsid w:val="00EA71F2"/>
    <w:rsid w:val="00EA7AF7"/>
    <w:rsid w:val="00EA7D23"/>
    <w:rsid w:val="00EA7FE8"/>
    <w:rsid w:val="00EB2ED3"/>
    <w:rsid w:val="00EB4918"/>
    <w:rsid w:val="00EB6F8B"/>
    <w:rsid w:val="00EC3663"/>
    <w:rsid w:val="00ED1060"/>
    <w:rsid w:val="00ED297F"/>
    <w:rsid w:val="00ED6734"/>
    <w:rsid w:val="00EE0A1C"/>
    <w:rsid w:val="00EE4934"/>
    <w:rsid w:val="00EE6282"/>
    <w:rsid w:val="00EE6FE0"/>
    <w:rsid w:val="00EF0735"/>
    <w:rsid w:val="00EF4167"/>
    <w:rsid w:val="00EF472D"/>
    <w:rsid w:val="00F014B1"/>
    <w:rsid w:val="00F01B92"/>
    <w:rsid w:val="00F0499A"/>
    <w:rsid w:val="00F1099F"/>
    <w:rsid w:val="00F14E27"/>
    <w:rsid w:val="00F16029"/>
    <w:rsid w:val="00F17E30"/>
    <w:rsid w:val="00F201AF"/>
    <w:rsid w:val="00F207B7"/>
    <w:rsid w:val="00F25181"/>
    <w:rsid w:val="00F339E0"/>
    <w:rsid w:val="00F34784"/>
    <w:rsid w:val="00F358BC"/>
    <w:rsid w:val="00F4789E"/>
    <w:rsid w:val="00F5184B"/>
    <w:rsid w:val="00F52AF4"/>
    <w:rsid w:val="00F534AD"/>
    <w:rsid w:val="00F562EB"/>
    <w:rsid w:val="00F57D95"/>
    <w:rsid w:val="00F60DFE"/>
    <w:rsid w:val="00F626DC"/>
    <w:rsid w:val="00F7304A"/>
    <w:rsid w:val="00F751AB"/>
    <w:rsid w:val="00F861C3"/>
    <w:rsid w:val="00F87CCE"/>
    <w:rsid w:val="00F908CD"/>
    <w:rsid w:val="00F92C79"/>
    <w:rsid w:val="00F95E60"/>
    <w:rsid w:val="00F97C17"/>
    <w:rsid w:val="00FA241F"/>
    <w:rsid w:val="00FA6544"/>
    <w:rsid w:val="00FA6777"/>
    <w:rsid w:val="00FA7901"/>
    <w:rsid w:val="00FB0F9E"/>
    <w:rsid w:val="00FB17E2"/>
    <w:rsid w:val="00FB19B1"/>
    <w:rsid w:val="00FB1F79"/>
    <w:rsid w:val="00FB2575"/>
    <w:rsid w:val="00FB5EBD"/>
    <w:rsid w:val="00FB6EF4"/>
    <w:rsid w:val="00FB6F2D"/>
    <w:rsid w:val="00FB7416"/>
    <w:rsid w:val="00FB77E3"/>
    <w:rsid w:val="00FC374D"/>
    <w:rsid w:val="00FC45C5"/>
    <w:rsid w:val="00FC4A43"/>
    <w:rsid w:val="00FC4F11"/>
    <w:rsid w:val="00FC63C8"/>
    <w:rsid w:val="00FC72B4"/>
    <w:rsid w:val="00FF1901"/>
    <w:rsid w:val="00FF5253"/>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5085">
      <w:bodyDiv w:val="1"/>
      <w:marLeft w:val="0"/>
      <w:marRight w:val="0"/>
      <w:marTop w:val="0"/>
      <w:marBottom w:val="0"/>
      <w:divBdr>
        <w:top w:val="none" w:sz="0" w:space="0" w:color="auto"/>
        <w:left w:val="none" w:sz="0" w:space="0" w:color="auto"/>
        <w:bottom w:val="none" w:sz="0" w:space="0" w:color="auto"/>
        <w:right w:val="none" w:sz="0" w:space="0" w:color="auto"/>
      </w:divBdr>
      <w:divsChild>
        <w:div w:id="1851481001">
          <w:marLeft w:val="0"/>
          <w:marRight w:val="0"/>
          <w:marTop w:val="0"/>
          <w:marBottom w:val="0"/>
          <w:divBdr>
            <w:top w:val="none" w:sz="0" w:space="0" w:color="auto"/>
            <w:left w:val="none" w:sz="0" w:space="0" w:color="auto"/>
            <w:bottom w:val="none" w:sz="0" w:space="0" w:color="auto"/>
            <w:right w:val="none" w:sz="0" w:space="0" w:color="auto"/>
          </w:divBdr>
          <w:divsChild>
            <w:div w:id="13654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20529315">
      <w:bodyDiv w:val="1"/>
      <w:marLeft w:val="0"/>
      <w:marRight w:val="0"/>
      <w:marTop w:val="0"/>
      <w:marBottom w:val="0"/>
      <w:divBdr>
        <w:top w:val="none" w:sz="0" w:space="0" w:color="auto"/>
        <w:left w:val="none" w:sz="0" w:space="0" w:color="auto"/>
        <w:bottom w:val="none" w:sz="0" w:space="0" w:color="auto"/>
        <w:right w:val="none" w:sz="0" w:space="0" w:color="auto"/>
      </w:divBdr>
      <w:divsChild>
        <w:div w:id="1137147259">
          <w:marLeft w:val="0"/>
          <w:marRight w:val="0"/>
          <w:marTop w:val="0"/>
          <w:marBottom w:val="0"/>
          <w:divBdr>
            <w:top w:val="none" w:sz="0" w:space="0" w:color="auto"/>
            <w:left w:val="none" w:sz="0" w:space="0" w:color="auto"/>
            <w:bottom w:val="none" w:sz="0" w:space="0" w:color="auto"/>
            <w:right w:val="none" w:sz="0" w:space="0" w:color="auto"/>
          </w:divBdr>
          <w:divsChild>
            <w:div w:id="2015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6062">
      <w:bodyDiv w:val="1"/>
      <w:marLeft w:val="0"/>
      <w:marRight w:val="0"/>
      <w:marTop w:val="0"/>
      <w:marBottom w:val="0"/>
      <w:divBdr>
        <w:top w:val="none" w:sz="0" w:space="0" w:color="auto"/>
        <w:left w:val="none" w:sz="0" w:space="0" w:color="auto"/>
        <w:bottom w:val="none" w:sz="0" w:space="0" w:color="auto"/>
        <w:right w:val="none" w:sz="0" w:space="0" w:color="auto"/>
      </w:divBdr>
      <w:divsChild>
        <w:div w:id="2002076070">
          <w:marLeft w:val="0"/>
          <w:marRight w:val="0"/>
          <w:marTop w:val="0"/>
          <w:marBottom w:val="0"/>
          <w:divBdr>
            <w:top w:val="none" w:sz="0" w:space="0" w:color="auto"/>
            <w:left w:val="none" w:sz="0" w:space="0" w:color="auto"/>
            <w:bottom w:val="none" w:sz="0" w:space="0" w:color="auto"/>
            <w:right w:val="none" w:sz="0" w:space="0" w:color="auto"/>
          </w:divBdr>
          <w:divsChild>
            <w:div w:id="11090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5478">
      <w:bodyDiv w:val="1"/>
      <w:marLeft w:val="0"/>
      <w:marRight w:val="0"/>
      <w:marTop w:val="0"/>
      <w:marBottom w:val="0"/>
      <w:divBdr>
        <w:top w:val="none" w:sz="0" w:space="0" w:color="auto"/>
        <w:left w:val="none" w:sz="0" w:space="0" w:color="auto"/>
        <w:bottom w:val="none" w:sz="0" w:space="0" w:color="auto"/>
        <w:right w:val="none" w:sz="0" w:space="0" w:color="auto"/>
      </w:divBdr>
      <w:divsChild>
        <w:div w:id="812716744">
          <w:marLeft w:val="0"/>
          <w:marRight w:val="0"/>
          <w:marTop w:val="0"/>
          <w:marBottom w:val="0"/>
          <w:divBdr>
            <w:top w:val="none" w:sz="0" w:space="0" w:color="auto"/>
            <w:left w:val="none" w:sz="0" w:space="0" w:color="auto"/>
            <w:bottom w:val="none" w:sz="0" w:space="0" w:color="auto"/>
            <w:right w:val="none" w:sz="0" w:space="0" w:color="auto"/>
          </w:divBdr>
          <w:divsChild>
            <w:div w:id="4389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2221">
      <w:bodyDiv w:val="1"/>
      <w:marLeft w:val="0"/>
      <w:marRight w:val="0"/>
      <w:marTop w:val="0"/>
      <w:marBottom w:val="0"/>
      <w:divBdr>
        <w:top w:val="none" w:sz="0" w:space="0" w:color="auto"/>
        <w:left w:val="none" w:sz="0" w:space="0" w:color="auto"/>
        <w:bottom w:val="none" w:sz="0" w:space="0" w:color="auto"/>
        <w:right w:val="none" w:sz="0" w:space="0" w:color="auto"/>
      </w:divBdr>
      <w:divsChild>
        <w:div w:id="456602892">
          <w:marLeft w:val="0"/>
          <w:marRight w:val="0"/>
          <w:marTop w:val="0"/>
          <w:marBottom w:val="0"/>
          <w:divBdr>
            <w:top w:val="none" w:sz="0" w:space="0" w:color="auto"/>
            <w:left w:val="none" w:sz="0" w:space="0" w:color="auto"/>
            <w:bottom w:val="none" w:sz="0" w:space="0" w:color="auto"/>
            <w:right w:val="none" w:sz="0" w:space="0" w:color="auto"/>
          </w:divBdr>
          <w:divsChild>
            <w:div w:id="16284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3977">
      <w:bodyDiv w:val="1"/>
      <w:marLeft w:val="0"/>
      <w:marRight w:val="0"/>
      <w:marTop w:val="0"/>
      <w:marBottom w:val="0"/>
      <w:divBdr>
        <w:top w:val="none" w:sz="0" w:space="0" w:color="auto"/>
        <w:left w:val="none" w:sz="0" w:space="0" w:color="auto"/>
        <w:bottom w:val="none" w:sz="0" w:space="0" w:color="auto"/>
        <w:right w:val="none" w:sz="0" w:space="0" w:color="auto"/>
      </w:divBdr>
      <w:divsChild>
        <w:div w:id="186716568">
          <w:marLeft w:val="0"/>
          <w:marRight w:val="0"/>
          <w:marTop w:val="0"/>
          <w:marBottom w:val="0"/>
          <w:divBdr>
            <w:top w:val="none" w:sz="0" w:space="0" w:color="auto"/>
            <w:left w:val="none" w:sz="0" w:space="0" w:color="auto"/>
            <w:bottom w:val="none" w:sz="0" w:space="0" w:color="auto"/>
            <w:right w:val="none" w:sz="0" w:space="0" w:color="auto"/>
          </w:divBdr>
          <w:divsChild>
            <w:div w:id="1899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412120717">
      <w:bodyDiv w:val="1"/>
      <w:marLeft w:val="0"/>
      <w:marRight w:val="0"/>
      <w:marTop w:val="0"/>
      <w:marBottom w:val="0"/>
      <w:divBdr>
        <w:top w:val="none" w:sz="0" w:space="0" w:color="auto"/>
        <w:left w:val="none" w:sz="0" w:space="0" w:color="auto"/>
        <w:bottom w:val="none" w:sz="0" w:space="0" w:color="auto"/>
        <w:right w:val="none" w:sz="0" w:space="0" w:color="auto"/>
      </w:divBdr>
      <w:divsChild>
        <w:div w:id="1004670520">
          <w:marLeft w:val="0"/>
          <w:marRight w:val="0"/>
          <w:marTop w:val="0"/>
          <w:marBottom w:val="0"/>
          <w:divBdr>
            <w:top w:val="none" w:sz="0" w:space="0" w:color="auto"/>
            <w:left w:val="none" w:sz="0" w:space="0" w:color="auto"/>
            <w:bottom w:val="none" w:sz="0" w:space="0" w:color="auto"/>
            <w:right w:val="none" w:sz="0" w:space="0" w:color="auto"/>
          </w:divBdr>
          <w:divsChild>
            <w:div w:id="399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530">
      <w:bodyDiv w:val="1"/>
      <w:marLeft w:val="0"/>
      <w:marRight w:val="0"/>
      <w:marTop w:val="0"/>
      <w:marBottom w:val="0"/>
      <w:divBdr>
        <w:top w:val="none" w:sz="0" w:space="0" w:color="auto"/>
        <w:left w:val="none" w:sz="0" w:space="0" w:color="auto"/>
        <w:bottom w:val="none" w:sz="0" w:space="0" w:color="auto"/>
        <w:right w:val="none" w:sz="0" w:space="0" w:color="auto"/>
      </w:divBdr>
      <w:divsChild>
        <w:div w:id="906184850">
          <w:marLeft w:val="0"/>
          <w:marRight w:val="0"/>
          <w:marTop w:val="0"/>
          <w:marBottom w:val="0"/>
          <w:divBdr>
            <w:top w:val="none" w:sz="0" w:space="0" w:color="auto"/>
            <w:left w:val="none" w:sz="0" w:space="0" w:color="auto"/>
            <w:bottom w:val="none" w:sz="0" w:space="0" w:color="auto"/>
            <w:right w:val="none" w:sz="0" w:space="0" w:color="auto"/>
          </w:divBdr>
          <w:divsChild>
            <w:div w:id="12909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1107">
      <w:bodyDiv w:val="1"/>
      <w:marLeft w:val="0"/>
      <w:marRight w:val="0"/>
      <w:marTop w:val="0"/>
      <w:marBottom w:val="0"/>
      <w:divBdr>
        <w:top w:val="none" w:sz="0" w:space="0" w:color="auto"/>
        <w:left w:val="none" w:sz="0" w:space="0" w:color="auto"/>
        <w:bottom w:val="none" w:sz="0" w:space="0" w:color="auto"/>
        <w:right w:val="none" w:sz="0" w:space="0" w:color="auto"/>
      </w:divBdr>
      <w:divsChild>
        <w:div w:id="883298643">
          <w:marLeft w:val="0"/>
          <w:marRight w:val="0"/>
          <w:marTop w:val="0"/>
          <w:marBottom w:val="0"/>
          <w:divBdr>
            <w:top w:val="none" w:sz="0" w:space="0" w:color="auto"/>
            <w:left w:val="none" w:sz="0" w:space="0" w:color="auto"/>
            <w:bottom w:val="none" w:sz="0" w:space="0" w:color="auto"/>
            <w:right w:val="none" w:sz="0" w:space="0" w:color="auto"/>
          </w:divBdr>
          <w:divsChild>
            <w:div w:id="5805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996">
      <w:bodyDiv w:val="1"/>
      <w:marLeft w:val="0"/>
      <w:marRight w:val="0"/>
      <w:marTop w:val="0"/>
      <w:marBottom w:val="0"/>
      <w:divBdr>
        <w:top w:val="none" w:sz="0" w:space="0" w:color="auto"/>
        <w:left w:val="none" w:sz="0" w:space="0" w:color="auto"/>
        <w:bottom w:val="none" w:sz="0" w:space="0" w:color="auto"/>
        <w:right w:val="none" w:sz="0" w:space="0" w:color="auto"/>
      </w:divBdr>
      <w:divsChild>
        <w:div w:id="587731219">
          <w:marLeft w:val="0"/>
          <w:marRight w:val="0"/>
          <w:marTop w:val="0"/>
          <w:marBottom w:val="0"/>
          <w:divBdr>
            <w:top w:val="none" w:sz="0" w:space="0" w:color="auto"/>
            <w:left w:val="none" w:sz="0" w:space="0" w:color="auto"/>
            <w:bottom w:val="none" w:sz="0" w:space="0" w:color="auto"/>
            <w:right w:val="none" w:sz="0" w:space="0" w:color="auto"/>
          </w:divBdr>
          <w:divsChild>
            <w:div w:id="7251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643">
      <w:bodyDiv w:val="1"/>
      <w:marLeft w:val="0"/>
      <w:marRight w:val="0"/>
      <w:marTop w:val="0"/>
      <w:marBottom w:val="0"/>
      <w:divBdr>
        <w:top w:val="none" w:sz="0" w:space="0" w:color="auto"/>
        <w:left w:val="none" w:sz="0" w:space="0" w:color="auto"/>
        <w:bottom w:val="none" w:sz="0" w:space="0" w:color="auto"/>
        <w:right w:val="none" w:sz="0" w:space="0" w:color="auto"/>
      </w:divBdr>
      <w:divsChild>
        <w:div w:id="1718703891">
          <w:marLeft w:val="0"/>
          <w:marRight w:val="0"/>
          <w:marTop w:val="0"/>
          <w:marBottom w:val="0"/>
          <w:divBdr>
            <w:top w:val="none" w:sz="0" w:space="0" w:color="auto"/>
            <w:left w:val="none" w:sz="0" w:space="0" w:color="auto"/>
            <w:bottom w:val="none" w:sz="0" w:space="0" w:color="auto"/>
            <w:right w:val="none" w:sz="0" w:space="0" w:color="auto"/>
          </w:divBdr>
          <w:divsChild>
            <w:div w:id="16410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5989">
      <w:bodyDiv w:val="1"/>
      <w:marLeft w:val="0"/>
      <w:marRight w:val="0"/>
      <w:marTop w:val="0"/>
      <w:marBottom w:val="0"/>
      <w:divBdr>
        <w:top w:val="none" w:sz="0" w:space="0" w:color="auto"/>
        <w:left w:val="none" w:sz="0" w:space="0" w:color="auto"/>
        <w:bottom w:val="none" w:sz="0" w:space="0" w:color="auto"/>
        <w:right w:val="none" w:sz="0" w:space="0" w:color="auto"/>
      </w:divBdr>
      <w:divsChild>
        <w:div w:id="2099864194">
          <w:marLeft w:val="0"/>
          <w:marRight w:val="0"/>
          <w:marTop w:val="0"/>
          <w:marBottom w:val="0"/>
          <w:divBdr>
            <w:top w:val="none" w:sz="0" w:space="0" w:color="auto"/>
            <w:left w:val="none" w:sz="0" w:space="0" w:color="auto"/>
            <w:bottom w:val="none" w:sz="0" w:space="0" w:color="auto"/>
            <w:right w:val="none" w:sz="0" w:space="0" w:color="auto"/>
          </w:divBdr>
          <w:divsChild>
            <w:div w:id="8228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7453">
      <w:bodyDiv w:val="1"/>
      <w:marLeft w:val="0"/>
      <w:marRight w:val="0"/>
      <w:marTop w:val="0"/>
      <w:marBottom w:val="0"/>
      <w:divBdr>
        <w:top w:val="none" w:sz="0" w:space="0" w:color="auto"/>
        <w:left w:val="none" w:sz="0" w:space="0" w:color="auto"/>
        <w:bottom w:val="none" w:sz="0" w:space="0" w:color="auto"/>
        <w:right w:val="none" w:sz="0" w:space="0" w:color="auto"/>
      </w:divBdr>
      <w:divsChild>
        <w:div w:id="809787970">
          <w:marLeft w:val="0"/>
          <w:marRight w:val="0"/>
          <w:marTop w:val="0"/>
          <w:marBottom w:val="0"/>
          <w:divBdr>
            <w:top w:val="none" w:sz="0" w:space="0" w:color="auto"/>
            <w:left w:val="none" w:sz="0" w:space="0" w:color="auto"/>
            <w:bottom w:val="none" w:sz="0" w:space="0" w:color="auto"/>
            <w:right w:val="none" w:sz="0" w:space="0" w:color="auto"/>
          </w:divBdr>
          <w:divsChild>
            <w:div w:id="4997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1131">
      <w:bodyDiv w:val="1"/>
      <w:marLeft w:val="0"/>
      <w:marRight w:val="0"/>
      <w:marTop w:val="0"/>
      <w:marBottom w:val="0"/>
      <w:divBdr>
        <w:top w:val="none" w:sz="0" w:space="0" w:color="auto"/>
        <w:left w:val="none" w:sz="0" w:space="0" w:color="auto"/>
        <w:bottom w:val="none" w:sz="0" w:space="0" w:color="auto"/>
        <w:right w:val="none" w:sz="0" w:space="0" w:color="auto"/>
      </w:divBdr>
      <w:divsChild>
        <w:div w:id="936476519">
          <w:marLeft w:val="0"/>
          <w:marRight w:val="0"/>
          <w:marTop w:val="0"/>
          <w:marBottom w:val="0"/>
          <w:divBdr>
            <w:top w:val="none" w:sz="0" w:space="0" w:color="auto"/>
            <w:left w:val="none" w:sz="0" w:space="0" w:color="auto"/>
            <w:bottom w:val="none" w:sz="0" w:space="0" w:color="auto"/>
            <w:right w:val="none" w:sz="0" w:space="0" w:color="auto"/>
          </w:divBdr>
          <w:divsChild>
            <w:div w:id="727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477">
      <w:bodyDiv w:val="1"/>
      <w:marLeft w:val="0"/>
      <w:marRight w:val="0"/>
      <w:marTop w:val="0"/>
      <w:marBottom w:val="0"/>
      <w:divBdr>
        <w:top w:val="none" w:sz="0" w:space="0" w:color="auto"/>
        <w:left w:val="none" w:sz="0" w:space="0" w:color="auto"/>
        <w:bottom w:val="none" w:sz="0" w:space="0" w:color="auto"/>
        <w:right w:val="none" w:sz="0" w:space="0" w:color="auto"/>
      </w:divBdr>
      <w:divsChild>
        <w:div w:id="1056397143">
          <w:marLeft w:val="0"/>
          <w:marRight w:val="0"/>
          <w:marTop w:val="0"/>
          <w:marBottom w:val="0"/>
          <w:divBdr>
            <w:top w:val="none" w:sz="0" w:space="0" w:color="auto"/>
            <w:left w:val="none" w:sz="0" w:space="0" w:color="auto"/>
            <w:bottom w:val="none" w:sz="0" w:space="0" w:color="auto"/>
            <w:right w:val="none" w:sz="0" w:space="0" w:color="auto"/>
          </w:divBdr>
          <w:divsChild>
            <w:div w:id="12952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850">
      <w:bodyDiv w:val="1"/>
      <w:marLeft w:val="0"/>
      <w:marRight w:val="0"/>
      <w:marTop w:val="0"/>
      <w:marBottom w:val="0"/>
      <w:divBdr>
        <w:top w:val="none" w:sz="0" w:space="0" w:color="auto"/>
        <w:left w:val="none" w:sz="0" w:space="0" w:color="auto"/>
        <w:bottom w:val="none" w:sz="0" w:space="0" w:color="auto"/>
        <w:right w:val="none" w:sz="0" w:space="0" w:color="auto"/>
      </w:divBdr>
      <w:divsChild>
        <w:div w:id="1756319778">
          <w:marLeft w:val="0"/>
          <w:marRight w:val="0"/>
          <w:marTop w:val="0"/>
          <w:marBottom w:val="0"/>
          <w:divBdr>
            <w:top w:val="none" w:sz="0" w:space="0" w:color="auto"/>
            <w:left w:val="none" w:sz="0" w:space="0" w:color="auto"/>
            <w:bottom w:val="none" w:sz="0" w:space="0" w:color="auto"/>
            <w:right w:val="none" w:sz="0" w:space="0" w:color="auto"/>
          </w:divBdr>
          <w:divsChild>
            <w:div w:id="14369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089">
      <w:bodyDiv w:val="1"/>
      <w:marLeft w:val="0"/>
      <w:marRight w:val="0"/>
      <w:marTop w:val="0"/>
      <w:marBottom w:val="0"/>
      <w:divBdr>
        <w:top w:val="none" w:sz="0" w:space="0" w:color="auto"/>
        <w:left w:val="none" w:sz="0" w:space="0" w:color="auto"/>
        <w:bottom w:val="none" w:sz="0" w:space="0" w:color="auto"/>
        <w:right w:val="none" w:sz="0" w:space="0" w:color="auto"/>
      </w:divBdr>
      <w:divsChild>
        <w:div w:id="1305893983">
          <w:marLeft w:val="0"/>
          <w:marRight w:val="0"/>
          <w:marTop w:val="0"/>
          <w:marBottom w:val="0"/>
          <w:divBdr>
            <w:top w:val="none" w:sz="0" w:space="0" w:color="auto"/>
            <w:left w:val="none" w:sz="0" w:space="0" w:color="auto"/>
            <w:bottom w:val="none" w:sz="0" w:space="0" w:color="auto"/>
            <w:right w:val="none" w:sz="0" w:space="0" w:color="auto"/>
          </w:divBdr>
          <w:divsChild>
            <w:div w:id="4236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940">
      <w:bodyDiv w:val="1"/>
      <w:marLeft w:val="0"/>
      <w:marRight w:val="0"/>
      <w:marTop w:val="0"/>
      <w:marBottom w:val="0"/>
      <w:divBdr>
        <w:top w:val="none" w:sz="0" w:space="0" w:color="auto"/>
        <w:left w:val="none" w:sz="0" w:space="0" w:color="auto"/>
        <w:bottom w:val="none" w:sz="0" w:space="0" w:color="auto"/>
        <w:right w:val="none" w:sz="0" w:space="0" w:color="auto"/>
      </w:divBdr>
      <w:divsChild>
        <w:div w:id="1128354877">
          <w:marLeft w:val="0"/>
          <w:marRight w:val="0"/>
          <w:marTop w:val="0"/>
          <w:marBottom w:val="0"/>
          <w:divBdr>
            <w:top w:val="none" w:sz="0" w:space="0" w:color="auto"/>
            <w:left w:val="none" w:sz="0" w:space="0" w:color="auto"/>
            <w:bottom w:val="none" w:sz="0" w:space="0" w:color="auto"/>
            <w:right w:val="none" w:sz="0" w:space="0" w:color="auto"/>
          </w:divBdr>
          <w:divsChild>
            <w:div w:id="204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284076122">
      <w:bodyDiv w:val="1"/>
      <w:marLeft w:val="0"/>
      <w:marRight w:val="0"/>
      <w:marTop w:val="0"/>
      <w:marBottom w:val="0"/>
      <w:divBdr>
        <w:top w:val="none" w:sz="0" w:space="0" w:color="auto"/>
        <w:left w:val="none" w:sz="0" w:space="0" w:color="auto"/>
        <w:bottom w:val="none" w:sz="0" w:space="0" w:color="auto"/>
        <w:right w:val="none" w:sz="0" w:space="0" w:color="auto"/>
      </w:divBdr>
      <w:divsChild>
        <w:div w:id="298340633">
          <w:marLeft w:val="0"/>
          <w:marRight w:val="0"/>
          <w:marTop w:val="0"/>
          <w:marBottom w:val="0"/>
          <w:divBdr>
            <w:top w:val="none" w:sz="0" w:space="0" w:color="auto"/>
            <w:left w:val="none" w:sz="0" w:space="0" w:color="auto"/>
            <w:bottom w:val="none" w:sz="0" w:space="0" w:color="auto"/>
            <w:right w:val="none" w:sz="0" w:space="0" w:color="auto"/>
          </w:divBdr>
          <w:divsChild>
            <w:div w:id="16319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575">
      <w:bodyDiv w:val="1"/>
      <w:marLeft w:val="0"/>
      <w:marRight w:val="0"/>
      <w:marTop w:val="0"/>
      <w:marBottom w:val="0"/>
      <w:divBdr>
        <w:top w:val="none" w:sz="0" w:space="0" w:color="auto"/>
        <w:left w:val="none" w:sz="0" w:space="0" w:color="auto"/>
        <w:bottom w:val="none" w:sz="0" w:space="0" w:color="auto"/>
        <w:right w:val="none" w:sz="0" w:space="0" w:color="auto"/>
      </w:divBdr>
      <w:divsChild>
        <w:div w:id="554705454">
          <w:marLeft w:val="0"/>
          <w:marRight w:val="0"/>
          <w:marTop w:val="0"/>
          <w:marBottom w:val="0"/>
          <w:divBdr>
            <w:top w:val="none" w:sz="0" w:space="0" w:color="auto"/>
            <w:left w:val="none" w:sz="0" w:space="0" w:color="auto"/>
            <w:bottom w:val="none" w:sz="0" w:space="0" w:color="auto"/>
            <w:right w:val="none" w:sz="0" w:space="0" w:color="auto"/>
          </w:divBdr>
          <w:divsChild>
            <w:div w:id="11949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507">
      <w:bodyDiv w:val="1"/>
      <w:marLeft w:val="0"/>
      <w:marRight w:val="0"/>
      <w:marTop w:val="0"/>
      <w:marBottom w:val="0"/>
      <w:divBdr>
        <w:top w:val="none" w:sz="0" w:space="0" w:color="auto"/>
        <w:left w:val="none" w:sz="0" w:space="0" w:color="auto"/>
        <w:bottom w:val="none" w:sz="0" w:space="0" w:color="auto"/>
        <w:right w:val="none" w:sz="0" w:space="0" w:color="auto"/>
      </w:divBdr>
      <w:divsChild>
        <w:div w:id="1699773644">
          <w:marLeft w:val="0"/>
          <w:marRight w:val="0"/>
          <w:marTop w:val="0"/>
          <w:marBottom w:val="0"/>
          <w:divBdr>
            <w:top w:val="none" w:sz="0" w:space="0" w:color="auto"/>
            <w:left w:val="none" w:sz="0" w:space="0" w:color="auto"/>
            <w:bottom w:val="none" w:sz="0" w:space="0" w:color="auto"/>
            <w:right w:val="none" w:sz="0" w:space="0" w:color="auto"/>
          </w:divBdr>
          <w:divsChild>
            <w:div w:id="17970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062">
      <w:bodyDiv w:val="1"/>
      <w:marLeft w:val="0"/>
      <w:marRight w:val="0"/>
      <w:marTop w:val="0"/>
      <w:marBottom w:val="0"/>
      <w:divBdr>
        <w:top w:val="none" w:sz="0" w:space="0" w:color="auto"/>
        <w:left w:val="none" w:sz="0" w:space="0" w:color="auto"/>
        <w:bottom w:val="none" w:sz="0" w:space="0" w:color="auto"/>
        <w:right w:val="none" w:sz="0" w:space="0" w:color="auto"/>
      </w:divBdr>
      <w:divsChild>
        <w:div w:id="1897860426">
          <w:marLeft w:val="0"/>
          <w:marRight w:val="0"/>
          <w:marTop w:val="0"/>
          <w:marBottom w:val="0"/>
          <w:divBdr>
            <w:top w:val="none" w:sz="0" w:space="0" w:color="auto"/>
            <w:left w:val="none" w:sz="0" w:space="0" w:color="auto"/>
            <w:bottom w:val="none" w:sz="0" w:space="0" w:color="auto"/>
            <w:right w:val="none" w:sz="0" w:space="0" w:color="auto"/>
          </w:divBdr>
          <w:divsChild>
            <w:div w:id="15663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252">
      <w:bodyDiv w:val="1"/>
      <w:marLeft w:val="0"/>
      <w:marRight w:val="0"/>
      <w:marTop w:val="0"/>
      <w:marBottom w:val="0"/>
      <w:divBdr>
        <w:top w:val="none" w:sz="0" w:space="0" w:color="auto"/>
        <w:left w:val="none" w:sz="0" w:space="0" w:color="auto"/>
        <w:bottom w:val="none" w:sz="0" w:space="0" w:color="auto"/>
        <w:right w:val="none" w:sz="0" w:space="0" w:color="auto"/>
      </w:divBdr>
      <w:divsChild>
        <w:div w:id="1810049276">
          <w:marLeft w:val="0"/>
          <w:marRight w:val="0"/>
          <w:marTop w:val="0"/>
          <w:marBottom w:val="0"/>
          <w:divBdr>
            <w:top w:val="none" w:sz="0" w:space="0" w:color="auto"/>
            <w:left w:val="none" w:sz="0" w:space="0" w:color="auto"/>
            <w:bottom w:val="none" w:sz="0" w:space="0" w:color="auto"/>
            <w:right w:val="none" w:sz="0" w:space="0" w:color="auto"/>
          </w:divBdr>
          <w:divsChild>
            <w:div w:id="844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468274834">
      <w:bodyDiv w:val="1"/>
      <w:marLeft w:val="0"/>
      <w:marRight w:val="0"/>
      <w:marTop w:val="0"/>
      <w:marBottom w:val="0"/>
      <w:divBdr>
        <w:top w:val="none" w:sz="0" w:space="0" w:color="auto"/>
        <w:left w:val="none" w:sz="0" w:space="0" w:color="auto"/>
        <w:bottom w:val="none" w:sz="0" w:space="0" w:color="auto"/>
        <w:right w:val="none" w:sz="0" w:space="0" w:color="auto"/>
      </w:divBdr>
      <w:divsChild>
        <w:div w:id="1159542730">
          <w:marLeft w:val="0"/>
          <w:marRight w:val="0"/>
          <w:marTop w:val="0"/>
          <w:marBottom w:val="0"/>
          <w:divBdr>
            <w:top w:val="none" w:sz="0" w:space="0" w:color="auto"/>
            <w:left w:val="none" w:sz="0" w:space="0" w:color="auto"/>
            <w:bottom w:val="none" w:sz="0" w:space="0" w:color="auto"/>
            <w:right w:val="none" w:sz="0" w:space="0" w:color="auto"/>
          </w:divBdr>
          <w:divsChild>
            <w:div w:id="20517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7691">
      <w:bodyDiv w:val="1"/>
      <w:marLeft w:val="0"/>
      <w:marRight w:val="0"/>
      <w:marTop w:val="0"/>
      <w:marBottom w:val="0"/>
      <w:divBdr>
        <w:top w:val="none" w:sz="0" w:space="0" w:color="auto"/>
        <w:left w:val="none" w:sz="0" w:space="0" w:color="auto"/>
        <w:bottom w:val="none" w:sz="0" w:space="0" w:color="auto"/>
        <w:right w:val="none" w:sz="0" w:space="0" w:color="auto"/>
      </w:divBdr>
      <w:divsChild>
        <w:div w:id="2059471268">
          <w:marLeft w:val="0"/>
          <w:marRight w:val="0"/>
          <w:marTop w:val="0"/>
          <w:marBottom w:val="0"/>
          <w:divBdr>
            <w:top w:val="none" w:sz="0" w:space="0" w:color="auto"/>
            <w:left w:val="none" w:sz="0" w:space="0" w:color="auto"/>
            <w:bottom w:val="none" w:sz="0" w:space="0" w:color="auto"/>
            <w:right w:val="none" w:sz="0" w:space="0" w:color="auto"/>
          </w:divBdr>
          <w:divsChild>
            <w:div w:id="5425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9581525">
      <w:bodyDiv w:val="1"/>
      <w:marLeft w:val="0"/>
      <w:marRight w:val="0"/>
      <w:marTop w:val="0"/>
      <w:marBottom w:val="0"/>
      <w:divBdr>
        <w:top w:val="none" w:sz="0" w:space="0" w:color="auto"/>
        <w:left w:val="none" w:sz="0" w:space="0" w:color="auto"/>
        <w:bottom w:val="none" w:sz="0" w:space="0" w:color="auto"/>
        <w:right w:val="none" w:sz="0" w:space="0" w:color="auto"/>
      </w:divBdr>
      <w:divsChild>
        <w:div w:id="307133251">
          <w:marLeft w:val="0"/>
          <w:marRight w:val="0"/>
          <w:marTop w:val="0"/>
          <w:marBottom w:val="0"/>
          <w:divBdr>
            <w:top w:val="none" w:sz="0" w:space="0" w:color="auto"/>
            <w:left w:val="none" w:sz="0" w:space="0" w:color="auto"/>
            <w:bottom w:val="none" w:sz="0" w:space="0" w:color="auto"/>
            <w:right w:val="none" w:sz="0" w:space="0" w:color="auto"/>
          </w:divBdr>
          <w:divsChild>
            <w:div w:id="2853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125">
      <w:bodyDiv w:val="1"/>
      <w:marLeft w:val="0"/>
      <w:marRight w:val="0"/>
      <w:marTop w:val="0"/>
      <w:marBottom w:val="0"/>
      <w:divBdr>
        <w:top w:val="none" w:sz="0" w:space="0" w:color="auto"/>
        <w:left w:val="none" w:sz="0" w:space="0" w:color="auto"/>
        <w:bottom w:val="none" w:sz="0" w:space="0" w:color="auto"/>
        <w:right w:val="none" w:sz="0" w:space="0" w:color="auto"/>
      </w:divBdr>
      <w:divsChild>
        <w:div w:id="1430195794">
          <w:marLeft w:val="0"/>
          <w:marRight w:val="0"/>
          <w:marTop w:val="0"/>
          <w:marBottom w:val="0"/>
          <w:divBdr>
            <w:top w:val="none" w:sz="0" w:space="0" w:color="auto"/>
            <w:left w:val="none" w:sz="0" w:space="0" w:color="auto"/>
            <w:bottom w:val="none" w:sz="0" w:space="0" w:color="auto"/>
            <w:right w:val="none" w:sz="0" w:space="0" w:color="auto"/>
          </w:divBdr>
          <w:divsChild>
            <w:div w:id="838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7076">
      <w:bodyDiv w:val="1"/>
      <w:marLeft w:val="0"/>
      <w:marRight w:val="0"/>
      <w:marTop w:val="0"/>
      <w:marBottom w:val="0"/>
      <w:divBdr>
        <w:top w:val="none" w:sz="0" w:space="0" w:color="auto"/>
        <w:left w:val="none" w:sz="0" w:space="0" w:color="auto"/>
        <w:bottom w:val="none" w:sz="0" w:space="0" w:color="auto"/>
        <w:right w:val="none" w:sz="0" w:space="0" w:color="auto"/>
      </w:divBdr>
      <w:divsChild>
        <w:div w:id="1262031393">
          <w:marLeft w:val="0"/>
          <w:marRight w:val="0"/>
          <w:marTop w:val="0"/>
          <w:marBottom w:val="0"/>
          <w:divBdr>
            <w:top w:val="none" w:sz="0" w:space="0" w:color="auto"/>
            <w:left w:val="none" w:sz="0" w:space="0" w:color="auto"/>
            <w:bottom w:val="none" w:sz="0" w:space="0" w:color="auto"/>
            <w:right w:val="none" w:sz="0" w:space="0" w:color="auto"/>
          </w:divBdr>
          <w:divsChild>
            <w:div w:id="9751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4319</TotalTime>
  <Pages>20</Pages>
  <Words>7711</Words>
  <Characters>43957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607</cp:revision>
  <cp:lastPrinted>2021-12-22T20:31:00Z</cp:lastPrinted>
  <dcterms:created xsi:type="dcterms:W3CDTF">2022-03-04T23:17:00Z</dcterms:created>
  <dcterms:modified xsi:type="dcterms:W3CDTF">2025-02-07T17:22:00Z</dcterms:modified>
</cp:coreProperties>
</file>