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bookmarkStart w:id="0" w:name="_Hlk188614935"/>
    <w:p w14:paraId="066C108F" w14:textId="6792F0C7"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8130D8">
        <w:rPr>
          <w:rFonts w:ascii="Times New Roman" w:hAnsi="Times New Roman" w:cs="Times New Roman"/>
          <w:bCs/>
          <w:iCs/>
          <w:noProof/>
        </w:rPr>
        <w:t>January 27, 2025</w:t>
      </w:r>
      <w:r w:rsidRPr="00A461B0">
        <w:rPr>
          <w:rFonts w:ascii="Times New Roman" w:hAnsi="Times New Roman" w:cs="Times New Roman"/>
          <w:bCs/>
          <w:iCs/>
        </w:rPr>
        <w:fldChar w:fldCharType="end"/>
      </w:r>
      <w:bookmarkEnd w:id="0"/>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bookmarkStart w:id="1" w:name="_Hlk188615243"/>
      <w:r w:rsidR="00F639D1">
        <w:rPr>
          <w:rFonts w:ascii="Times New Roman" w:hAnsi="Times New Roman" w:cs="Times New Roman"/>
          <w:b/>
          <w:i/>
          <w:highlight w:val="yellow"/>
          <w:u w:val="single"/>
        </w:rPr>
        <w:t>VIA_TYPE_CINS</w:t>
      </w:r>
      <w:bookmarkEnd w:id="1"/>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bookmarkStart w:id="2" w:name="_Hlk188615255"/>
      <w:r>
        <w:rPr>
          <w:rFonts w:ascii="Times New Roman" w:hAnsi="Times New Roman" w:cs="Times New Roman"/>
          <w:bCs/>
          <w:iCs/>
          <w:highlight w:val="yellow"/>
        </w:rPr>
        <w:t>CLAIM_RESPONSIBLE_RECEIVER</w:t>
      </w:r>
    </w:p>
    <w:bookmarkEnd w:id="2"/>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06F05C0F"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bookmarkStart w:id="3" w:name="_Hlk188615293"/>
      <w:r w:rsidR="004E16FC" w:rsidRPr="007D75CD">
        <w:rPr>
          <w:rFonts w:ascii="Times New Roman" w:hAnsi="Times New Roman" w:cs="Times New Roman"/>
          <w:b/>
          <w:u w:val="single"/>
        </w:rPr>
        <w:t>ON</w:t>
      </w:r>
      <w:r w:rsidR="004E16FC">
        <w:rPr>
          <w:rFonts w:ascii="Times New Roman" w:hAnsi="Times New Roman" w:cs="Times New Roman"/>
          <w:b/>
          <w:highlight w:val="yellow"/>
          <w:u w:val="single"/>
        </w:rPr>
        <w:t xml:space="preserve"> </w:t>
      </w:r>
      <w:r w:rsidR="00047891">
        <w:rPr>
          <w:rFonts w:ascii="Times New Roman" w:hAnsi="Times New Roman" w:cs="Times New Roman"/>
          <w:b/>
          <w:highlight w:val="yellow"/>
          <w:u w:val="single"/>
        </w:rPr>
        <w:t>SETTLEMENT_EXP_DATE</w:t>
      </w:r>
      <w:bookmarkEnd w:id="3"/>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270B41AC" w:rsidR="00696E09" w:rsidRDefault="00E32807" w:rsidP="000A16B4">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0A16B4" w:rsidRPr="000A16B4">
        <w:rPr>
          <w:rFonts w:ascii="Times New Roman" w:hAnsi="Times New Roman" w:cs="Times New Roman"/>
          <w:b/>
          <w:highlight w:val="yellow"/>
        </w:rPr>
        <w:t>CLAIM_NUMBER_CINS</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4" w:name="_Hlk86931682"/>
      <w:r w:rsidRPr="0096074A">
        <w:rPr>
          <w:rFonts w:ascii="Times New Roman" w:hAnsi="Times New Roman" w:cs="Times New Roman"/>
        </w:rPr>
        <w:t xml:space="preserve">Dear </w:t>
      </w:r>
      <w:bookmarkStart w:id="5"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in an attempt to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1B1637F5" w14:textId="77777777" w:rsidR="008130D8" w:rsidRPr="006F2CF8" w:rsidRDefault="008130D8" w:rsidP="008130D8">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3E6D5FC9" w14:textId="77777777" w:rsidR="008130D8" w:rsidRPr="004E10E5" w:rsidRDefault="008130D8" w:rsidP="008130D8">
      <w:pPr>
        <w:tabs>
          <w:tab w:val="left" w:pos="540"/>
        </w:tabs>
        <w:jc w:val="both"/>
        <w:rPr>
          <w:rFonts w:ascii="Times New Roman" w:hAnsi="Times New Roman" w:cs="Times New Roman"/>
          <w:b/>
        </w:rPr>
      </w:pPr>
    </w:p>
    <w:p w14:paraId="05007B30" w14:textId="77777777" w:rsidR="008130D8" w:rsidRPr="006F2CF8" w:rsidRDefault="008130D8" w:rsidP="008130D8">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7E8299C1" w14:textId="77777777" w:rsidR="008130D8" w:rsidRPr="00E14317" w:rsidRDefault="008130D8" w:rsidP="008130D8">
      <w:pPr>
        <w:tabs>
          <w:tab w:val="left" w:pos="540"/>
        </w:tabs>
        <w:jc w:val="both"/>
        <w:rPr>
          <w:rFonts w:ascii="Times New Roman" w:hAnsi="Times New Roman" w:cs="Times New Roman"/>
        </w:rPr>
      </w:pPr>
      <w:r>
        <w:rPr>
          <w:rFonts w:ascii="Times New Roman" w:hAnsi="Times New Roman" w:cs="Times New Roman"/>
        </w:rPr>
        <w:tab/>
      </w:r>
    </w:p>
    <w:p w14:paraId="73517F97" w14:textId="77777777" w:rsidR="008130D8" w:rsidRPr="008A4D34" w:rsidRDefault="008130D8" w:rsidP="008130D8">
      <w:pPr>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1898B513" w14:textId="77777777" w:rsidR="008130D8" w:rsidRPr="009D6A6F" w:rsidRDefault="008130D8" w:rsidP="008130D8">
      <w:pPr>
        <w:pStyle w:val="ListParagraph"/>
        <w:numPr>
          <w:ilvl w:val="0"/>
          <w:numId w:val="29"/>
        </w:numPr>
        <w:ind w:right="432"/>
        <w:jc w:val="both"/>
        <w:rPr>
          <w:rFonts w:ascii="Times New Roman" w:eastAsia="Calibri" w:hAnsi="Times New Roman" w:cs="Times New Roman"/>
        </w:rPr>
      </w:pPr>
    </w:p>
    <w:p w14:paraId="35675F10" w14:textId="77777777" w:rsidR="008130D8" w:rsidRPr="009C0899" w:rsidRDefault="008130D8" w:rsidP="008130D8">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59B6B563" w14:textId="77777777" w:rsidR="008130D8" w:rsidRPr="009D6A6F" w:rsidRDefault="008130D8" w:rsidP="008130D8">
      <w:pPr>
        <w:pStyle w:val="ListParagraph"/>
        <w:numPr>
          <w:ilvl w:val="0"/>
          <w:numId w:val="29"/>
        </w:numPr>
        <w:jc w:val="both"/>
        <w:rPr>
          <w:rFonts w:ascii="Times New Roman" w:eastAsia="Calibri" w:hAnsi="Times New Roman" w:cs="Times New Roman"/>
        </w:rPr>
      </w:pPr>
    </w:p>
    <w:p w14:paraId="5159893B" w14:textId="77777777" w:rsidR="008130D8" w:rsidRPr="0069111D" w:rsidRDefault="008130D8" w:rsidP="008130D8">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Future</w:t>
      </w:r>
    </w:p>
    <w:p w14:paraId="72F27658" w14:textId="77777777" w:rsidR="008130D8" w:rsidRPr="009D6A6F" w:rsidRDefault="008130D8" w:rsidP="008130D8">
      <w:pPr>
        <w:pStyle w:val="ListParagraph"/>
        <w:numPr>
          <w:ilvl w:val="0"/>
          <w:numId w:val="29"/>
        </w:numPr>
        <w:jc w:val="both"/>
        <w:rPr>
          <w:rFonts w:ascii="Times New Roman" w:eastAsia="Calibri" w:hAnsi="Times New Roman" w:cs="Times New Roman"/>
        </w:rPr>
      </w:pP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1F90E4C" w:rsidR="00740C1E" w:rsidRPr="00837C20" w:rsidRDefault="00740C1E" w:rsidP="005A25F6">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residuals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w:t>
      </w:r>
      <w:r w:rsidRPr="00837C20">
        <w:rPr>
          <w:rFonts w:ascii="Times New Roman" w:eastAsia="Calibri" w:hAnsi="Times New Roman" w:cs="Times New Roman"/>
        </w:rPr>
        <w:lastRenderedPageBreak/>
        <w:t>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5A25F6" w:rsidRPr="005A25F6">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35517128"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Liability on this matter is clear. An uninsured motorist,</w:t>
      </w:r>
      <w:r w:rsidR="00B14489">
        <w:rPr>
          <w:rFonts w:ascii="Times New Roman" w:hAnsi="Times New Roman" w:cs="Times New Roman"/>
          <w:bCs/>
          <w:iCs/>
        </w:rPr>
        <w:t xml:space="preserve"> </w:t>
      </w:r>
      <w:r w:rsidR="00B14489" w:rsidRPr="00FE46C7">
        <w:rPr>
          <w:rFonts w:ascii="Times New Roman" w:hAnsi="Times New Roman" w:cs="Times New Roman"/>
          <w:bCs/>
          <w:iCs/>
          <w:highlight w:val="yellow"/>
        </w:rPr>
        <w:t>TORTFEASOR_TITLE</w:t>
      </w:r>
      <w:r w:rsidRPr="00006FBE">
        <w:rPr>
          <w:rFonts w:ascii="Times New Roman" w:hAnsi="Times New Roman" w:cs="Times New Roman"/>
          <w:bCs/>
          <w:iCs/>
        </w:rPr>
        <w:t>,</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4"/>
    <w:bookmarkEnd w:id="5"/>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5FC27A4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01367D" w:rsidRPr="005A25F6">
        <w:rPr>
          <w:rFonts w:ascii="Times New Roman" w:eastAsia="Calibri" w:hAnsi="Times New Roman" w:cs="Times New Roman"/>
          <w:highlight w:val="yellow"/>
        </w:rPr>
        <w:t>HER_HIM_CLIENT</w:t>
      </w:r>
      <w:r w:rsidR="009E5DBC" w:rsidRPr="00403BB2">
        <w:rPr>
          <w:rFonts w:ascii="Times New Roman" w:hAnsi="Times New Roman" w:cs="Times New Roman"/>
        </w:rPr>
        <w:t xml:space="preserve"> </w:t>
      </w:r>
      <w:r w:rsidR="00455380">
        <w:rPr>
          <w:rFonts w:ascii="Times New Roman" w:hAnsi="Times New Roman" w:cs="Times New Roman"/>
        </w:rPr>
        <w:t>using</w:t>
      </w:r>
      <w:r w:rsidRPr="00403BB2">
        <w:rPr>
          <w:rFonts w:ascii="Times New Roman" w:hAnsi="Times New Roman" w:cs="Times New Roman"/>
        </w:rPr>
        <w:t xml:space="preserve"> </w:t>
      </w:r>
      <w:r w:rsidR="003D6C16" w:rsidRPr="00222705">
        <w:rPr>
          <w:rFonts w:ascii="Times New Roman" w:eastAsia="Calibri" w:hAnsi="Times New Roman" w:cs="Times New Roman"/>
          <w:highlight w:val="yellow"/>
        </w:rPr>
        <w:t>HER_HIS_CLIENT</w:t>
      </w:r>
      <w:r>
        <w:rPr>
          <w:rFonts w:ascii="Times New Roman" w:hAnsi="Times New Roman" w:cs="Times New Roman"/>
        </w:rPr>
        <w:t xml:space="preserve">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4C3862F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w:t>
      </w:r>
      <w:r w:rsidR="00323389" w:rsidRPr="00403BB2">
        <w:rPr>
          <w:rFonts w:ascii="Times New Roman" w:hAnsi="Times New Roman" w:cs="Times New Roman"/>
        </w:rPr>
        <w:t>process</w:t>
      </w:r>
      <w:r w:rsidRPr="00403BB2">
        <w:rPr>
          <w:rFonts w:ascii="Times New Roman" w:hAnsi="Times New Roman" w:cs="Times New Roman"/>
        </w:rPr>
        <w:t xml:space="preserve"> throughout </w:t>
      </w:r>
      <w:r w:rsidR="00EF77D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body, it places </w:t>
      </w:r>
      <w:r w:rsidR="00DA198E"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352A799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sidR="00742C05"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1B6F9D6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However, it is our client’s desire to avoid the cost and </w:t>
      </w:r>
      <w:r w:rsidR="004D26F8" w:rsidRPr="00403BB2">
        <w:rPr>
          <w:rFonts w:ascii="Times New Roman" w:hAnsi="Times New Roman" w:cs="Times New Roman"/>
        </w:rPr>
        <w:t>time-consuming</w:t>
      </w:r>
      <w:r w:rsidRPr="00403BB2">
        <w:rPr>
          <w:rFonts w:ascii="Times New Roman" w:hAnsi="Times New Roman" w:cs="Times New Roman"/>
        </w:rPr>
        <w:t xml:space="preserve">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w:t>
      </w:r>
      <w:r w:rsidR="007D2748" w:rsidRPr="00403BB2">
        <w:rPr>
          <w:rFonts w:ascii="Times New Roman" w:hAnsi="Times New Roman" w:cs="Times New Roman"/>
        </w:rPr>
        <w:t>subject of</w:t>
      </w:r>
      <w:r w:rsidRPr="00403BB2">
        <w:rPr>
          <w:rFonts w:ascii="Times New Roman" w:hAnsi="Times New Roman" w:cs="Times New Roman"/>
        </w:rPr>
        <w:t xml:space="preserve">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2848D01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sidR="00413057"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s policy to tender the full amount of said policy in order to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r w:rsidR="00345084" w:rsidRPr="00F50B42">
        <w:rPr>
          <w:rFonts w:ascii="Times New Roman" w:hAnsi="Times New Roman" w:cs="Times New Roman"/>
          <w:b/>
          <w:bCs/>
          <w:highlight w:val="yellow"/>
          <w:u w:val="single"/>
        </w:rPr>
        <w:t>SETTLEMENT_EXP_DATE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43BDCAC2"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t>
      </w:r>
      <w:r w:rsidR="006F73BD" w:rsidRPr="00403BB2">
        <w:rPr>
          <w:rFonts w:ascii="Times New Roman" w:hAnsi="Times New Roman" w:cs="Times New Roman"/>
        </w:rPr>
        <w:t>by</w:t>
      </w:r>
      <w:r w:rsidRPr="00403BB2">
        <w:rPr>
          <w:rFonts w:ascii="Times New Roman" w:hAnsi="Times New Roman" w:cs="Times New Roman"/>
        </w:rPr>
        <w:t xml:space="preserve">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(1979) 24 Cal.3d 809, 820  [emphasis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816F6C">
        <w:rPr>
          <w:rFonts w:ascii="Times New Roman" w:hAnsi="Times New Roman" w:cs="Times New Roman"/>
          <w:highlight w:val="yellow"/>
        </w:rPr>
        <w:t>CINS</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enter into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in excess of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as a result of an accident caused by an uninsured motorist, like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55AEB24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w:t>
      </w:r>
      <w:r w:rsidR="00D30FF6"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long ago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Again, as I’m certain you’re well aware,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r w:rsidRPr="00403BB2">
        <w:rPr>
          <w:rFonts w:ascii="Times New Roman" w:hAnsi="Times New Roman" w:cs="Times New Roman"/>
          <w:i/>
          <w:iCs/>
        </w:rPr>
        <w:t>Frommoethelydo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r w:rsidRPr="00403BB2">
        <w:rPr>
          <w:rFonts w:ascii="Times New Roman" w:hAnsi="Times New Roman" w:cs="Times New Roman"/>
          <w:i/>
          <w:iCs/>
        </w:rPr>
        <w:t>Frommoethelydo</w:t>
      </w:r>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“[t]o fulfill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 ]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6C23FD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1F0F2A">
        <w:rPr>
          <w:rFonts w:ascii="Times New Roman" w:hAnsi="Times New Roman" w:cs="Times New Roman"/>
        </w:rPr>
        <w:t xml:space="preserve"> </w:t>
      </w:r>
      <w:r w:rsidR="001F0F2A" w:rsidRPr="00222705">
        <w:rPr>
          <w:rFonts w:ascii="Times New Roman" w:eastAsia="Calibri" w:hAnsi="Times New Roman" w:cs="Times New Roman"/>
          <w:highlight w:val="yellow"/>
        </w:rPr>
        <w:t>HER_HIS_CLIENT</w:t>
      </w:r>
      <w:r w:rsidR="001F0F2A" w:rsidRPr="00403BB2">
        <w:rPr>
          <w:rFonts w:ascii="Times New Roman" w:hAnsi="Times New Roman" w:cs="Times New Roman"/>
        </w:rPr>
        <w:t xml:space="preserve"> </w:t>
      </w:r>
      <w:r w:rsidRPr="00403BB2">
        <w:rPr>
          <w:rFonts w:ascii="Times New Roman" w:hAnsi="Times New Roman" w:cs="Times New Roman"/>
        </w:rPr>
        <w:t xml:space="preserve">day to day life for the rest of </w:t>
      </w:r>
      <w:r w:rsidR="00503ED1"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661B2D6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sidR="006A0368"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into debilitating pain 24/7 and robbing </w:t>
      </w:r>
      <w:r w:rsidR="00460F41"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of </w:t>
      </w:r>
      <w:r w:rsidR="000C1C82"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independence, earnings capacity and pain-free life which allowed our client to enjoy </w:t>
      </w:r>
      <w:r w:rsidR="0083686F"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Chateau Chamberay Homeowners Assn. v. Associated Internat.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in a position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3F96BCF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sidR="00EB2D76"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691129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sidR="005C3B3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for evaluating this claim. We therefore believe that you are in a position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binding arbitration, for as long as it </w:t>
      </w:r>
      <w:r w:rsidRPr="00403BB2">
        <w:rPr>
          <w:rFonts w:ascii="Times New Roman" w:eastAsia="Times New Roman" w:hAnsi="Times New Roman" w:cs="Times New Roman"/>
        </w:rPr>
        <w:lastRenderedPageBreak/>
        <w:t xml:space="preserve">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6DC70C43"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393311">
        <w:rPr>
          <w:rFonts w:ascii="Times New Roman" w:hAnsi="Times New Roman" w:cs="Times New Roman"/>
          <w:highlight w:val="yellow"/>
        </w:rPr>
        <w:t>HER_HIS_CLIENT</w:t>
      </w:r>
      <w:r w:rsidR="00A654B5">
        <w:rPr>
          <w:rFonts w:ascii="Times New Roman" w:hAnsi="Times New Roman" w:cs="Times New Roman"/>
        </w:rPr>
        <w:t xml:space="preserve"> </w:t>
      </w:r>
      <w:r w:rsidRPr="00403BB2">
        <w:rPr>
          <w:rFonts w:ascii="Times New Roman" w:eastAsia="Times New Roman" w:hAnsi="Times New Roman" w:cs="Times New Roman"/>
        </w:rPr>
        <w:t>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494D7" w14:textId="77777777" w:rsidR="0073094B" w:rsidRDefault="0073094B" w:rsidP="009E6F12">
      <w:r>
        <w:separator/>
      </w:r>
    </w:p>
  </w:endnote>
  <w:endnote w:type="continuationSeparator" w:id="0">
    <w:p w14:paraId="20B2E450" w14:textId="77777777" w:rsidR="0073094B" w:rsidRDefault="0073094B"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97E8" w14:textId="77777777" w:rsidR="00622260" w:rsidRDefault="00622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0FF13" w14:textId="77777777" w:rsidR="00622260" w:rsidRDefault="00622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81EEC" w14:textId="77777777" w:rsidR="0073094B" w:rsidRDefault="0073094B" w:rsidP="009E6F12">
      <w:r>
        <w:separator/>
      </w:r>
    </w:p>
  </w:footnote>
  <w:footnote w:type="continuationSeparator" w:id="0">
    <w:p w14:paraId="5E3103C1" w14:textId="77777777" w:rsidR="0073094B" w:rsidRDefault="0073094B" w:rsidP="009E6F12">
      <w:r>
        <w:continuationSeparator/>
      </w:r>
    </w:p>
  </w:footnote>
  <w:footnote w:id="1">
    <w:p w14:paraId="5AB30CF9" w14:textId="77777777" w:rsidR="008130D8" w:rsidRDefault="008130D8" w:rsidP="008130D8">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8E78D" w14:textId="77777777" w:rsidR="00622260" w:rsidRDefault="00622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14110C19"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8130D8">
      <w:rPr>
        <w:noProof/>
        <w:sz w:val="20"/>
        <w:szCs w:val="20"/>
      </w:rPr>
      <w:t>January 27,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Client: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3029A618" w:rsidR="002F09D5" w:rsidRPr="00D92A9F" w:rsidRDefault="002F09D5" w:rsidP="002F09D5">
    <w:pPr>
      <w:pStyle w:val="Header"/>
      <w:ind w:left="540"/>
      <w:rPr>
        <w:bCs/>
        <w:i/>
        <w:sz w:val="20"/>
        <w:szCs w:val="20"/>
      </w:rPr>
    </w:pPr>
    <w:r w:rsidRPr="00D92A9F">
      <w:rPr>
        <w:bCs/>
        <w:i/>
        <w:sz w:val="20"/>
        <w:szCs w:val="20"/>
      </w:rPr>
      <w:t xml:space="preserve">Your Claim No.: </w:t>
    </w:r>
    <w:r w:rsidR="00622260" w:rsidRPr="00622260">
      <w:rPr>
        <w:bCs/>
        <w:i/>
        <w:sz w:val="20"/>
        <w:szCs w:val="20"/>
        <w:highlight w:val="yellow"/>
      </w:rPr>
      <w:t>CLAIM_NUMBER_CINS</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D455C"/>
    <w:multiLevelType w:val="hybridMultilevel"/>
    <w:tmpl w:val="EE8868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2"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8"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4"/>
  </w:num>
  <w:num w:numId="2" w16cid:durableId="560557240">
    <w:abstractNumId w:val="23"/>
  </w:num>
  <w:num w:numId="3" w16cid:durableId="190384650">
    <w:abstractNumId w:val="18"/>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6"/>
  </w:num>
  <w:num w:numId="6" w16cid:durableId="2089813095">
    <w:abstractNumId w:val="25"/>
  </w:num>
  <w:num w:numId="7" w16cid:durableId="444472402">
    <w:abstractNumId w:val="19"/>
  </w:num>
  <w:num w:numId="8" w16cid:durableId="2010717191">
    <w:abstractNumId w:val="16"/>
  </w:num>
  <w:num w:numId="9" w16cid:durableId="498496362">
    <w:abstractNumId w:val="12"/>
  </w:num>
  <w:num w:numId="10" w16cid:durableId="57477730">
    <w:abstractNumId w:val="0"/>
  </w:num>
  <w:num w:numId="11" w16cid:durableId="1186481487">
    <w:abstractNumId w:val="27"/>
  </w:num>
  <w:num w:numId="12" w16cid:durableId="1427074000">
    <w:abstractNumId w:val="11"/>
  </w:num>
  <w:num w:numId="13" w16cid:durableId="1535580530">
    <w:abstractNumId w:val="3"/>
  </w:num>
  <w:num w:numId="14" w16cid:durableId="666447850">
    <w:abstractNumId w:val="7"/>
  </w:num>
  <w:num w:numId="15" w16cid:durableId="858665342">
    <w:abstractNumId w:val="14"/>
  </w:num>
  <w:num w:numId="16" w16cid:durableId="649214447">
    <w:abstractNumId w:val="22"/>
  </w:num>
  <w:num w:numId="17" w16cid:durableId="1830516250">
    <w:abstractNumId w:val="10"/>
  </w:num>
  <w:num w:numId="18" w16cid:durableId="1602759391">
    <w:abstractNumId w:val="1"/>
  </w:num>
  <w:num w:numId="19" w16cid:durableId="984359824">
    <w:abstractNumId w:val="8"/>
  </w:num>
  <w:num w:numId="20" w16cid:durableId="395128590">
    <w:abstractNumId w:val="24"/>
  </w:num>
  <w:num w:numId="21" w16cid:durableId="1987589004">
    <w:abstractNumId w:val="15"/>
  </w:num>
  <w:num w:numId="22" w16cid:durableId="1326012233">
    <w:abstractNumId w:val="21"/>
  </w:num>
  <w:num w:numId="23" w16cid:durableId="1349333355">
    <w:abstractNumId w:val="20"/>
  </w:num>
  <w:num w:numId="24" w16cid:durableId="1142769621">
    <w:abstractNumId w:val="17"/>
  </w:num>
  <w:num w:numId="25" w16cid:durableId="759832096">
    <w:abstractNumId w:val="6"/>
  </w:num>
  <w:num w:numId="26" w16cid:durableId="866871897">
    <w:abstractNumId w:val="13"/>
  </w:num>
  <w:num w:numId="27" w16cid:durableId="136803359">
    <w:abstractNumId w:val="9"/>
  </w:num>
  <w:num w:numId="28" w16cid:durableId="45823126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6635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06FBE"/>
    <w:rsid w:val="0000739C"/>
    <w:rsid w:val="00011DAF"/>
    <w:rsid w:val="0001367D"/>
    <w:rsid w:val="00015A7C"/>
    <w:rsid w:val="00017D6F"/>
    <w:rsid w:val="00021FB3"/>
    <w:rsid w:val="000275AF"/>
    <w:rsid w:val="0004655C"/>
    <w:rsid w:val="00047891"/>
    <w:rsid w:val="000478C9"/>
    <w:rsid w:val="000559D0"/>
    <w:rsid w:val="000628BB"/>
    <w:rsid w:val="00062912"/>
    <w:rsid w:val="000853F4"/>
    <w:rsid w:val="00094F6D"/>
    <w:rsid w:val="000A16B4"/>
    <w:rsid w:val="000C1A50"/>
    <w:rsid w:val="000C1C82"/>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0F2A"/>
    <w:rsid w:val="001F160B"/>
    <w:rsid w:val="001F76E2"/>
    <w:rsid w:val="001F7D3F"/>
    <w:rsid w:val="00202DBD"/>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1DDA"/>
    <w:rsid w:val="002728E7"/>
    <w:rsid w:val="00273EAE"/>
    <w:rsid w:val="0027501B"/>
    <w:rsid w:val="0028113C"/>
    <w:rsid w:val="00282197"/>
    <w:rsid w:val="002900B3"/>
    <w:rsid w:val="002902AB"/>
    <w:rsid w:val="00290C62"/>
    <w:rsid w:val="0029251F"/>
    <w:rsid w:val="002950C0"/>
    <w:rsid w:val="002A03ED"/>
    <w:rsid w:val="002A2592"/>
    <w:rsid w:val="002A3F7A"/>
    <w:rsid w:val="002A46A0"/>
    <w:rsid w:val="002A5BA1"/>
    <w:rsid w:val="002A5FBE"/>
    <w:rsid w:val="002A65B5"/>
    <w:rsid w:val="002B07CE"/>
    <w:rsid w:val="002C0250"/>
    <w:rsid w:val="002C416F"/>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3389"/>
    <w:rsid w:val="00324129"/>
    <w:rsid w:val="0032728D"/>
    <w:rsid w:val="003303CE"/>
    <w:rsid w:val="00334508"/>
    <w:rsid w:val="00341BD2"/>
    <w:rsid w:val="00343BEE"/>
    <w:rsid w:val="00345084"/>
    <w:rsid w:val="00351B38"/>
    <w:rsid w:val="00354418"/>
    <w:rsid w:val="00360B91"/>
    <w:rsid w:val="00371D1D"/>
    <w:rsid w:val="00375155"/>
    <w:rsid w:val="00377836"/>
    <w:rsid w:val="00381BA1"/>
    <w:rsid w:val="00384636"/>
    <w:rsid w:val="0038707F"/>
    <w:rsid w:val="00391571"/>
    <w:rsid w:val="00393311"/>
    <w:rsid w:val="00393B5B"/>
    <w:rsid w:val="003959F7"/>
    <w:rsid w:val="00397619"/>
    <w:rsid w:val="003979EE"/>
    <w:rsid w:val="00397BC7"/>
    <w:rsid w:val="003A0EF1"/>
    <w:rsid w:val="003C0C76"/>
    <w:rsid w:val="003C344D"/>
    <w:rsid w:val="003C5CFB"/>
    <w:rsid w:val="003D2532"/>
    <w:rsid w:val="003D379D"/>
    <w:rsid w:val="003D40D6"/>
    <w:rsid w:val="003D6C16"/>
    <w:rsid w:val="003E6D40"/>
    <w:rsid w:val="003F07D4"/>
    <w:rsid w:val="00404307"/>
    <w:rsid w:val="00411224"/>
    <w:rsid w:val="004123F0"/>
    <w:rsid w:val="00412BF4"/>
    <w:rsid w:val="00413057"/>
    <w:rsid w:val="0041585E"/>
    <w:rsid w:val="00425287"/>
    <w:rsid w:val="0043692D"/>
    <w:rsid w:val="00443349"/>
    <w:rsid w:val="00444B85"/>
    <w:rsid w:val="004517BB"/>
    <w:rsid w:val="00455380"/>
    <w:rsid w:val="00460F41"/>
    <w:rsid w:val="00475F45"/>
    <w:rsid w:val="004878DC"/>
    <w:rsid w:val="00490710"/>
    <w:rsid w:val="004A1185"/>
    <w:rsid w:val="004A31D8"/>
    <w:rsid w:val="004B040A"/>
    <w:rsid w:val="004B2EA3"/>
    <w:rsid w:val="004B55E0"/>
    <w:rsid w:val="004C1CA9"/>
    <w:rsid w:val="004C57C5"/>
    <w:rsid w:val="004D26F8"/>
    <w:rsid w:val="004D3C92"/>
    <w:rsid w:val="004D454A"/>
    <w:rsid w:val="004D57FC"/>
    <w:rsid w:val="004D7037"/>
    <w:rsid w:val="004E16FC"/>
    <w:rsid w:val="004E5C5E"/>
    <w:rsid w:val="004F4593"/>
    <w:rsid w:val="005014BA"/>
    <w:rsid w:val="00503ED1"/>
    <w:rsid w:val="005111C2"/>
    <w:rsid w:val="00521FBF"/>
    <w:rsid w:val="00524124"/>
    <w:rsid w:val="0052524A"/>
    <w:rsid w:val="00532533"/>
    <w:rsid w:val="0053390A"/>
    <w:rsid w:val="00550D72"/>
    <w:rsid w:val="00551089"/>
    <w:rsid w:val="00556F56"/>
    <w:rsid w:val="005655A3"/>
    <w:rsid w:val="00572447"/>
    <w:rsid w:val="005776F6"/>
    <w:rsid w:val="00586B0E"/>
    <w:rsid w:val="00586FC5"/>
    <w:rsid w:val="005925FD"/>
    <w:rsid w:val="005A25F6"/>
    <w:rsid w:val="005A4993"/>
    <w:rsid w:val="005B26C8"/>
    <w:rsid w:val="005C10EC"/>
    <w:rsid w:val="005C2723"/>
    <w:rsid w:val="005C3B3C"/>
    <w:rsid w:val="005D1EEA"/>
    <w:rsid w:val="005D5920"/>
    <w:rsid w:val="005E5080"/>
    <w:rsid w:val="00603585"/>
    <w:rsid w:val="006143DB"/>
    <w:rsid w:val="006149E5"/>
    <w:rsid w:val="00616FE5"/>
    <w:rsid w:val="00617C4C"/>
    <w:rsid w:val="006205CD"/>
    <w:rsid w:val="00622260"/>
    <w:rsid w:val="0063019F"/>
    <w:rsid w:val="0063022C"/>
    <w:rsid w:val="00632A32"/>
    <w:rsid w:val="0063337B"/>
    <w:rsid w:val="00633667"/>
    <w:rsid w:val="00640181"/>
    <w:rsid w:val="006435EE"/>
    <w:rsid w:val="0064697C"/>
    <w:rsid w:val="00650852"/>
    <w:rsid w:val="00654804"/>
    <w:rsid w:val="00656905"/>
    <w:rsid w:val="00656CFA"/>
    <w:rsid w:val="00657ACF"/>
    <w:rsid w:val="006625B1"/>
    <w:rsid w:val="00665AC6"/>
    <w:rsid w:val="0067397E"/>
    <w:rsid w:val="006764B4"/>
    <w:rsid w:val="006808DA"/>
    <w:rsid w:val="006927FE"/>
    <w:rsid w:val="00694819"/>
    <w:rsid w:val="00696E09"/>
    <w:rsid w:val="006A0368"/>
    <w:rsid w:val="006A0D6B"/>
    <w:rsid w:val="006A5FB8"/>
    <w:rsid w:val="006B00FB"/>
    <w:rsid w:val="006B2E08"/>
    <w:rsid w:val="006B4E25"/>
    <w:rsid w:val="006C2663"/>
    <w:rsid w:val="006D3503"/>
    <w:rsid w:val="006D3759"/>
    <w:rsid w:val="006D49B6"/>
    <w:rsid w:val="006D4E71"/>
    <w:rsid w:val="006D62AB"/>
    <w:rsid w:val="006E0EA7"/>
    <w:rsid w:val="006E6CC6"/>
    <w:rsid w:val="006F0D7A"/>
    <w:rsid w:val="006F6187"/>
    <w:rsid w:val="006F73BD"/>
    <w:rsid w:val="007059C9"/>
    <w:rsid w:val="00706F73"/>
    <w:rsid w:val="00712030"/>
    <w:rsid w:val="00712682"/>
    <w:rsid w:val="0073094B"/>
    <w:rsid w:val="007324B5"/>
    <w:rsid w:val="0073282F"/>
    <w:rsid w:val="0073490E"/>
    <w:rsid w:val="007360B8"/>
    <w:rsid w:val="00740C1E"/>
    <w:rsid w:val="00742C05"/>
    <w:rsid w:val="007444F5"/>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1C17"/>
    <w:rsid w:val="007B5DDA"/>
    <w:rsid w:val="007C042C"/>
    <w:rsid w:val="007D2748"/>
    <w:rsid w:val="007D66B1"/>
    <w:rsid w:val="007F28DE"/>
    <w:rsid w:val="007F451C"/>
    <w:rsid w:val="007F468B"/>
    <w:rsid w:val="007F563B"/>
    <w:rsid w:val="007F6756"/>
    <w:rsid w:val="00802620"/>
    <w:rsid w:val="00811609"/>
    <w:rsid w:val="008130D8"/>
    <w:rsid w:val="00816F6C"/>
    <w:rsid w:val="00817424"/>
    <w:rsid w:val="00822ED1"/>
    <w:rsid w:val="008330FD"/>
    <w:rsid w:val="008332EB"/>
    <w:rsid w:val="0083686F"/>
    <w:rsid w:val="00836EDE"/>
    <w:rsid w:val="00840B73"/>
    <w:rsid w:val="00840FA7"/>
    <w:rsid w:val="00855147"/>
    <w:rsid w:val="008608D7"/>
    <w:rsid w:val="00861D82"/>
    <w:rsid w:val="00862377"/>
    <w:rsid w:val="00862D54"/>
    <w:rsid w:val="00863568"/>
    <w:rsid w:val="00867E16"/>
    <w:rsid w:val="00875B3F"/>
    <w:rsid w:val="0088753C"/>
    <w:rsid w:val="0089312A"/>
    <w:rsid w:val="00893713"/>
    <w:rsid w:val="008938CD"/>
    <w:rsid w:val="0089722F"/>
    <w:rsid w:val="00897D46"/>
    <w:rsid w:val="008B0A0A"/>
    <w:rsid w:val="008B25B1"/>
    <w:rsid w:val="008B33C5"/>
    <w:rsid w:val="008B6625"/>
    <w:rsid w:val="008C4DB1"/>
    <w:rsid w:val="008D16ED"/>
    <w:rsid w:val="008D3B03"/>
    <w:rsid w:val="008E1E44"/>
    <w:rsid w:val="008E3125"/>
    <w:rsid w:val="008E6225"/>
    <w:rsid w:val="008F438E"/>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09D"/>
    <w:rsid w:val="009A07CE"/>
    <w:rsid w:val="009A26A4"/>
    <w:rsid w:val="009B3C63"/>
    <w:rsid w:val="009C0899"/>
    <w:rsid w:val="009D6980"/>
    <w:rsid w:val="009D7C39"/>
    <w:rsid w:val="009E468B"/>
    <w:rsid w:val="009E509D"/>
    <w:rsid w:val="009E5DBC"/>
    <w:rsid w:val="009E6F12"/>
    <w:rsid w:val="00A0125C"/>
    <w:rsid w:val="00A04F6C"/>
    <w:rsid w:val="00A15E49"/>
    <w:rsid w:val="00A2177D"/>
    <w:rsid w:val="00A31E79"/>
    <w:rsid w:val="00A33429"/>
    <w:rsid w:val="00A362D4"/>
    <w:rsid w:val="00A3644A"/>
    <w:rsid w:val="00A50906"/>
    <w:rsid w:val="00A516EC"/>
    <w:rsid w:val="00A544CA"/>
    <w:rsid w:val="00A60FAC"/>
    <w:rsid w:val="00A63844"/>
    <w:rsid w:val="00A654B5"/>
    <w:rsid w:val="00A65591"/>
    <w:rsid w:val="00A703DF"/>
    <w:rsid w:val="00A8343F"/>
    <w:rsid w:val="00A84A14"/>
    <w:rsid w:val="00A905EA"/>
    <w:rsid w:val="00A96649"/>
    <w:rsid w:val="00AA1AF1"/>
    <w:rsid w:val="00AB3A96"/>
    <w:rsid w:val="00AC08BA"/>
    <w:rsid w:val="00AC5F70"/>
    <w:rsid w:val="00AD2644"/>
    <w:rsid w:val="00AE18A7"/>
    <w:rsid w:val="00AE487F"/>
    <w:rsid w:val="00AE5FA5"/>
    <w:rsid w:val="00AF07E4"/>
    <w:rsid w:val="00AF4A64"/>
    <w:rsid w:val="00B0008B"/>
    <w:rsid w:val="00B06A58"/>
    <w:rsid w:val="00B14489"/>
    <w:rsid w:val="00B14743"/>
    <w:rsid w:val="00B15375"/>
    <w:rsid w:val="00B166DA"/>
    <w:rsid w:val="00B25AC1"/>
    <w:rsid w:val="00B35E0F"/>
    <w:rsid w:val="00B36511"/>
    <w:rsid w:val="00B40D43"/>
    <w:rsid w:val="00B44DA7"/>
    <w:rsid w:val="00B5369B"/>
    <w:rsid w:val="00B57AFC"/>
    <w:rsid w:val="00B57E81"/>
    <w:rsid w:val="00B62AE9"/>
    <w:rsid w:val="00B65D4D"/>
    <w:rsid w:val="00B667AE"/>
    <w:rsid w:val="00B70C8E"/>
    <w:rsid w:val="00B76A94"/>
    <w:rsid w:val="00B90C1F"/>
    <w:rsid w:val="00B9320A"/>
    <w:rsid w:val="00B95C6D"/>
    <w:rsid w:val="00BB18EF"/>
    <w:rsid w:val="00BB1A8D"/>
    <w:rsid w:val="00BB530F"/>
    <w:rsid w:val="00BC3C28"/>
    <w:rsid w:val="00BC417C"/>
    <w:rsid w:val="00BC4D8C"/>
    <w:rsid w:val="00BC5073"/>
    <w:rsid w:val="00BD0BCF"/>
    <w:rsid w:val="00BE267F"/>
    <w:rsid w:val="00BE5104"/>
    <w:rsid w:val="00BF52AF"/>
    <w:rsid w:val="00C023D6"/>
    <w:rsid w:val="00C0461E"/>
    <w:rsid w:val="00C06BD3"/>
    <w:rsid w:val="00C206EE"/>
    <w:rsid w:val="00C23046"/>
    <w:rsid w:val="00C241E7"/>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A05C9"/>
    <w:rsid w:val="00CB71A0"/>
    <w:rsid w:val="00CD2C81"/>
    <w:rsid w:val="00CD6233"/>
    <w:rsid w:val="00CE62A7"/>
    <w:rsid w:val="00CF08F5"/>
    <w:rsid w:val="00CF13D0"/>
    <w:rsid w:val="00D10D80"/>
    <w:rsid w:val="00D15689"/>
    <w:rsid w:val="00D16108"/>
    <w:rsid w:val="00D161FC"/>
    <w:rsid w:val="00D21622"/>
    <w:rsid w:val="00D21EA1"/>
    <w:rsid w:val="00D25235"/>
    <w:rsid w:val="00D30FF6"/>
    <w:rsid w:val="00D34DA0"/>
    <w:rsid w:val="00D407FC"/>
    <w:rsid w:val="00D50164"/>
    <w:rsid w:val="00D60FDF"/>
    <w:rsid w:val="00D65642"/>
    <w:rsid w:val="00D7027B"/>
    <w:rsid w:val="00D77938"/>
    <w:rsid w:val="00D81F11"/>
    <w:rsid w:val="00D915EE"/>
    <w:rsid w:val="00D92A9F"/>
    <w:rsid w:val="00DA198E"/>
    <w:rsid w:val="00DA2E9D"/>
    <w:rsid w:val="00DB0B49"/>
    <w:rsid w:val="00DB421A"/>
    <w:rsid w:val="00DD2FBE"/>
    <w:rsid w:val="00DD7157"/>
    <w:rsid w:val="00DE1345"/>
    <w:rsid w:val="00DE7FC4"/>
    <w:rsid w:val="00DF4782"/>
    <w:rsid w:val="00DF6149"/>
    <w:rsid w:val="00E15F2D"/>
    <w:rsid w:val="00E1653E"/>
    <w:rsid w:val="00E204EE"/>
    <w:rsid w:val="00E2137D"/>
    <w:rsid w:val="00E32807"/>
    <w:rsid w:val="00E32D7A"/>
    <w:rsid w:val="00E537BE"/>
    <w:rsid w:val="00E61A57"/>
    <w:rsid w:val="00E62BD0"/>
    <w:rsid w:val="00E672EF"/>
    <w:rsid w:val="00E76A57"/>
    <w:rsid w:val="00E76FD9"/>
    <w:rsid w:val="00E848DC"/>
    <w:rsid w:val="00E855DC"/>
    <w:rsid w:val="00E866A6"/>
    <w:rsid w:val="00E9330F"/>
    <w:rsid w:val="00E95067"/>
    <w:rsid w:val="00E97819"/>
    <w:rsid w:val="00E9789D"/>
    <w:rsid w:val="00EA7AF7"/>
    <w:rsid w:val="00EA7FE8"/>
    <w:rsid w:val="00EB1D87"/>
    <w:rsid w:val="00EB2D76"/>
    <w:rsid w:val="00EC3663"/>
    <w:rsid w:val="00EC74DB"/>
    <w:rsid w:val="00ED1060"/>
    <w:rsid w:val="00ED297F"/>
    <w:rsid w:val="00ED6734"/>
    <w:rsid w:val="00ED6AA2"/>
    <w:rsid w:val="00EE0689"/>
    <w:rsid w:val="00EE0A1C"/>
    <w:rsid w:val="00EE6FE0"/>
    <w:rsid w:val="00EF472D"/>
    <w:rsid w:val="00EF77DC"/>
    <w:rsid w:val="00F014B1"/>
    <w:rsid w:val="00F0499A"/>
    <w:rsid w:val="00F14E27"/>
    <w:rsid w:val="00F17D56"/>
    <w:rsid w:val="00F201AF"/>
    <w:rsid w:val="00F207B7"/>
    <w:rsid w:val="00F24EDB"/>
    <w:rsid w:val="00F25181"/>
    <w:rsid w:val="00F339E0"/>
    <w:rsid w:val="00F37BFD"/>
    <w:rsid w:val="00F50B42"/>
    <w:rsid w:val="00F5184B"/>
    <w:rsid w:val="00F534AD"/>
    <w:rsid w:val="00F562EB"/>
    <w:rsid w:val="00F57E75"/>
    <w:rsid w:val="00F57FC0"/>
    <w:rsid w:val="00F626DC"/>
    <w:rsid w:val="00F639D1"/>
    <w:rsid w:val="00F64422"/>
    <w:rsid w:val="00F751AB"/>
    <w:rsid w:val="00F861C3"/>
    <w:rsid w:val="00F87CCE"/>
    <w:rsid w:val="00F908CD"/>
    <w:rsid w:val="00FA1C2B"/>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172111831">
      <w:bodyDiv w:val="1"/>
      <w:marLeft w:val="0"/>
      <w:marRight w:val="0"/>
      <w:marTop w:val="0"/>
      <w:marBottom w:val="0"/>
      <w:divBdr>
        <w:top w:val="none" w:sz="0" w:space="0" w:color="auto"/>
        <w:left w:val="none" w:sz="0" w:space="0" w:color="auto"/>
        <w:bottom w:val="none" w:sz="0" w:space="0" w:color="auto"/>
        <w:right w:val="none" w:sz="0" w:space="0" w:color="auto"/>
      </w:divBdr>
      <w:divsChild>
        <w:div w:id="897253556">
          <w:marLeft w:val="0"/>
          <w:marRight w:val="0"/>
          <w:marTop w:val="0"/>
          <w:marBottom w:val="0"/>
          <w:divBdr>
            <w:top w:val="none" w:sz="0" w:space="0" w:color="auto"/>
            <w:left w:val="none" w:sz="0" w:space="0" w:color="auto"/>
            <w:bottom w:val="none" w:sz="0" w:space="0" w:color="auto"/>
            <w:right w:val="none" w:sz="0" w:space="0" w:color="auto"/>
          </w:divBdr>
          <w:divsChild>
            <w:div w:id="7577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753501905">
      <w:bodyDiv w:val="1"/>
      <w:marLeft w:val="0"/>
      <w:marRight w:val="0"/>
      <w:marTop w:val="0"/>
      <w:marBottom w:val="0"/>
      <w:divBdr>
        <w:top w:val="none" w:sz="0" w:space="0" w:color="auto"/>
        <w:left w:val="none" w:sz="0" w:space="0" w:color="auto"/>
        <w:bottom w:val="none" w:sz="0" w:space="0" w:color="auto"/>
        <w:right w:val="none" w:sz="0" w:space="0" w:color="auto"/>
      </w:divBdr>
      <w:divsChild>
        <w:div w:id="791676748">
          <w:marLeft w:val="0"/>
          <w:marRight w:val="0"/>
          <w:marTop w:val="0"/>
          <w:marBottom w:val="0"/>
          <w:divBdr>
            <w:top w:val="none" w:sz="0" w:space="0" w:color="auto"/>
            <w:left w:val="none" w:sz="0" w:space="0" w:color="auto"/>
            <w:bottom w:val="none" w:sz="0" w:space="0" w:color="auto"/>
            <w:right w:val="none" w:sz="0" w:space="0" w:color="auto"/>
          </w:divBdr>
          <w:divsChild>
            <w:div w:id="11211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564">
      <w:bodyDiv w:val="1"/>
      <w:marLeft w:val="0"/>
      <w:marRight w:val="0"/>
      <w:marTop w:val="0"/>
      <w:marBottom w:val="0"/>
      <w:divBdr>
        <w:top w:val="none" w:sz="0" w:space="0" w:color="auto"/>
        <w:left w:val="none" w:sz="0" w:space="0" w:color="auto"/>
        <w:bottom w:val="none" w:sz="0" w:space="0" w:color="auto"/>
        <w:right w:val="none" w:sz="0" w:space="0" w:color="auto"/>
      </w:divBdr>
      <w:divsChild>
        <w:div w:id="1097675736">
          <w:marLeft w:val="0"/>
          <w:marRight w:val="0"/>
          <w:marTop w:val="0"/>
          <w:marBottom w:val="0"/>
          <w:divBdr>
            <w:top w:val="none" w:sz="0" w:space="0" w:color="auto"/>
            <w:left w:val="none" w:sz="0" w:space="0" w:color="auto"/>
            <w:bottom w:val="none" w:sz="0" w:space="0" w:color="auto"/>
            <w:right w:val="none" w:sz="0" w:space="0" w:color="auto"/>
          </w:divBdr>
          <w:divsChild>
            <w:div w:id="16684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446">
      <w:bodyDiv w:val="1"/>
      <w:marLeft w:val="0"/>
      <w:marRight w:val="0"/>
      <w:marTop w:val="0"/>
      <w:marBottom w:val="0"/>
      <w:divBdr>
        <w:top w:val="none" w:sz="0" w:space="0" w:color="auto"/>
        <w:left w:val="none" w:sz="0" w:space="0" w:color="auto"/>
        <w:bottom w:val="none" w:sz="0" w:space="0" w:color="auto"/>
        <w:right w:val="none" w:sz="0" w:space="0" w:color="auto"/>
      </w:divBdr>
      <w:divsChild>
        <w:div w:id="1291127048">
          <w:marLeft w:val="0"/>
          <w:marRight w:val="0"/>
          <w:marTop w:val="0"/>
          <w:marBottom w:val="0"/>
          <w:divBdr>
            <w:top w:val="none" w:sz="0" w:space="0" w:color="auto"/>
            <w:left w:val="none" w:sz="0" w:space="0" w:color="auto"/>
            <w:bottom w:val="none" w:sz="0" w:space="0" w:color="auto"/>
            <w:right w:val="none" w:sz="0" w:space="0" w:color="auto"/>
          </w:divBdr>
          <w:divsChild>
            <w:div w:id="9141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85</TotalTime>
  <Pages>12</Pages>
  <Words>4307</Words>
  <Characters>24554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375</cp:revision>
  <cp:lastPrinted>2021-12-22T20:31:00Z</cp:lastPrinted>
  <dcterms:created xsi:type="dcterms:W3CDTF">2023-01-11T19:33:00Z</dcterms:created>
  <dcterms:modified xsi:type="dcterms:W3CDTF">2025-01-27T18:41:00Z</dcterms:modified>
</cp:coreProperties>
</file>