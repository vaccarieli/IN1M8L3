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0849A7DF"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651294">
        <w:rPr>
          <w:rFonts w:ascii="Times New Roman" w:hAnsi="Times New Roman" w:cs="Times New Roman"/>
          <w:bCs/>
          <w:iCs/>
          <w:noProof/>
        </w:rPr>
        <w:t>November 26,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26BEE80"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Sent Via</w:t>
      </w:r>
      <w:r w:rsidR="00FD5BD6">
        <w:rPr>
          <w:rFonts w:ascii="Times New Roman" w:hAnsi="Times New Roman" w:cs="Times New Roman"/>
          <w:b/>
          <w:i/>
          <w:u w:val="single"/>
        </w:rPr>
        <w:t xml:space="preserve"> Email:</w:t>
      </w:r>
      <w:r w:rsidRPr="00CA3097">
        <w:rPr>
          <w:rFonts w:ascii="Times New Roman" w:hAnsi="Times New Roman" w:cs="Times New Roman"/>
          <w:b/>
          <w:i/>
          <w:u w:val="single"/>
        </w:rPr>
        <w:t xml:space="preserve"> </w:t>
      </w:r>
      <w:r w:rsidR="001F4266">
        <w:rPr>
          <w:rFonts w:ascii="Times New Roman" w:hAnsi="Times New Roman" w:cs="Times New Roman"/>
          <w:b/>
          <w:i/>
          <w:u w:val="single"/>
        </w:rPr>
        <w:t>VIA_TYPE</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INSURANCE_NAME</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CLAIM_RESPONSIBLE_RECEIVER</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SETTLEMENT_EXP_DATE</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CLIENT_NAME_ALL_CAP</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INSURED_NAME_ALL_CAP</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CLAIM_NUMBER</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DATE_OF_LOSS</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CLAIM_RESPONSIBLE_RECEIVER</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INSURANCE_NAME</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CLIENT_NAME_EACH_CAP</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DATE_OF_LOSS_FORMATTED</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HE_SHE_CLIENT</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0821E7" w:rsidRPr="0069111D">
        <w:rPr>
          <w:rFonts w:ascii="Times New Roman" w:hAnsi="Times New Roman" w:cs="Times New Roman"/>
          <w:b/>
          <w:highlight w:val="yellow"/>
        </w:rPr>
        <w:t xml:space="preserve">Synergex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1C01F36A" w:rsidR="00837C20" w:rsidRPr="00837C20" w:rsidRDefault="00837C20" w:rsidP="00837C20">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MR_MRS_CLIENT_LAST_NAME</w:t>
      </w:r>
      <w:r w:rsidR="00D215D9">
        <w:rPr>
          <w:rFonts w:ascii="Times New Roman" w:eastAsia="Calibri" w:hAnsi="Times New Roman" w:cs="Times New Roman"/>
        </w:rPr>
        <w:t xml:space="preserve"> </w:t>
      </w:r>
      <w:r w:rsidRPr="00837C20">
        <w:rPr>
          <w:rFonts w:ascii="Times New Roman" w:eastAsia="Calibri" w:hAnsi="Times New Roman" w:cs="Times New Roman"/>
        </w:rPr>
        <w:t xml:space="preserve">should suffer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904105">
        <w:rPr>
          <w:rFonts w:ascii="Times New Roman" w:eastAsia="Calibri" w:hAnsi="Times New Roman" w:cs="Times New Roman"/>
          <w:highlight w:val="yellow"/>
        </w:rPr>
        <w:t>MR_MRS_CLIENT_LAST_NAME</w:t>
      </w:r>
      <w:r w:rsidR="00D215D9">
        <w:rPr>
          <w:rFonts w:ascii="Times New Roman" w:eastAsia="Calibri" w:hAnsi="Times New Roman" w:cs="Times New Roman"/>
        </w:rPr>
        <w:t xml:space="preserve"> </w:t>
      </w:r>
      <w:r w:rsidRPr="00837C20">
        <w:rPr>
          <w:rFonts w:ascii="Times New Roman" w:eastAsia="Calibri" w:hAnsi="Times New Roman" w:cs="Times New Roman"/>
        </w:rPr>
        <w:t>will require to have the availability of further medical care immediately available to hi</w:t>
      </w:r>
      <w:r w:rsidR="00D215D9">
        <w:rPr>
          <w:rFonts w:ascii="Times New Roman" w:eastAsia="Calibri" w:hAnsi="Times New Roman" w:cs="Times New Roman"/>
        </w:rPr>
        <w:t>m</w:t>
      </w:r>
      <w:r w:rsidRPr="00837C20">
        <w:rPr>
          <w:rFonts w:ascii="Times New Roman" w:eastAsia="Calibri" w:hAnsi="Times New Roman" w:cs="Times New Roman"/>
        </w:rPr>
        <w:t xml:space="preserve">. If </w:t>
      </w:r>
      <w:r w:rsidR="00904105">
        <w:rPr>
          <w:rFonts w:ascii="Times New Roman" w:eastAsia="Calibri" w:hAnsi="Times New Roman" w:cs="Times New Roman"/>
          <w:highlight w:val="yellow"/>
        </w:rPr>
        <w:t>MR_MRS_CLIENT_LAST_NAME</w:t>
      </w:r>
      <w:r w:rsidRPr="00837C20">
        <w:rPr>
          <w:rFonts w:ascii="Times New Roman" w:eastAsia="Calibri" w:hAnsi="Times New Roman" w:cs="Times New Roman"/>
        </w:rPr>
        <w:t xml:space="preserve">’s physicians are unable to control </w:t>
      </w:r>
      <w:r w:rsidR="00904105">
        <w:rPr>
          <w:rFonts w:ascii="Times New Roman" w:eastAsia="Calibri" w:hAnsi="Times New Roman" w:cs="Times New Roman"/>
          <w:highlight w:val="yellow"/>
        </w:rPr>
        <w:t>MR_MRS_CLIENT_LAST_NAME</w:t>
      </w:r>
      <w:r w:rsidRPr="00837C20">
        <w:rPr>
          <w:rFonts w:ascii="Times New Roman" w:eastAsia="Calibri" w:hAnsi="Times New Roman" w:cs="Times New Roman"/>
        </w:rPr>
        <w:t xml:space="preserve">’s elevated pain levels with chiropractic care, then more aggressive allopathic care should be afforded to </w:t>
      </w:r>
      <w:r w:rsidR="009333B2" w:rsidRPr="009333B2">
        <w:rPr>
          <w:rFonts w:ascii="Times New Roman" w:eastAsia="Calibri" w:hAnsi="Times New Roman" w:cs="Times New Roman"/>
          <w:highlight w:val="yellow"/>
        </w:rPr>
        <w:t>HER_HIS_CLIENT</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MR_MRS_CLIENT_LAST_NAME</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2D59D571"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INSURED_NAME_EACH_CAP</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DATE_OF_LOSS_FORMATTED</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w:t>
      </w:r>
      <w:r w:rsidR="0036697A" w:rsidRPr="0036697A">
        <w:rPr>
          <w:rFonts w:ascii="Times New Roman" w:eastAsia="Calibri" w:hAnsi="Times New Roman" w:cs="Times New Roman"/>
          <w:highlight w:val="yellow"/>
          <w:shd w:val="clear" w:color="auto" w:fill="FCFCFD"/>
        </w:rPr>
        <w:t>HE_SHE_INSURED</w:t>
      </w:r>
      <w:r w:rsidR="0036697A">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CALIFORNIA_CVC_TEXT</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INSURED_NAME_EACH_CAP</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CLIENT_NAME_EACH_CAP</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7D0847D0"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Mr. </w:t>
      </w:r>
      <w:r w:rsidR="00907DD5">
        <w:rPr>
          <w:rFonts w:ascii="Times New Roman" w:eastAsia="Calibri" w:hAnsi="Times New Roman" w:cs="Times New Roman"/>
          <w:b/>
          <w:highlight w:val="yellow"/>
          <w:shd w:val="clear" w:color="auto" w:fill="FCFCFD"/>
        </w:rPr>
        <w:t>CLIENT_NAME_EACH_CAP</w:t>
      </w:r>
      <w:r w:rsidRPr="00D215D9">
        <w:rPr>
          <w:rFonts w:ascii="Times New Roman" w:eastAsia="Calibri" w:hAnsi="Times New Roman" w:cs="Times New Roman"/>
          <w:b/>
          <w:shd w:val="clear" w:color="auto" w:fill="FCFCFD"/>
        </w:rPr>
        <w:t>’s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2D2D7388"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MR_MRS_CLIENT_LAST_NAME</w:t>
      </w:r>
      <w:r w:rsidR="0069111D" w:rsidRPr="006F2CF8">
        <w:rPr>
          <w:rFonts w:ascii="Times New Roman" w:hAnsi="Times New Roman" w:cs="Times New Roman"/>
        </w:rPr>
        <w:t xml:space="preserve">, as detailed above, are substantially in excess of your insured’s policy limit amount, and we believe that if the case goes to trial </w:t>
      </w:r>
      <w:r w:rsidR="009333B2" w:rsidRPr="00C06E0B">
        <w:rPr>
          <w:rFonts w:ascii="Times New Roman" w:hAnsi="Times New Roman" w:cs="Times New Roman"/>
          <w:highlight w:val="yellow"/>
        </w:rPr>
        <w:t>HE_SHE_CLIENT</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r w:rsidRPr="006F2CF8">
        <w:rPr>
          <w:rFonts w:ascii="Times New Roman" w:hAnsi="Times New Roman" w:cs="Times New Roman"/>
          <w:i/>
          <w:iCs/>
        </w:rPr>
        <w:t xml:space="preserve">Crisci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Pr>
          <w:rFonts w:ascii="Times New Roman" w:hAnsi="Times New Roman" w:cs="Times New Roman"/>
        </w:rPr>
        <w:t>his</w:t>
      </w:r>
      <w:r w:rsidRPr="006F2CF8">
        <w:rPr>
          <w:rFonts w:ascii="Times New Roman" w:hAnsi="Times New Roman" w:cs="Times New Roman"/>
        </w:rPr>
        <w:t xml:space="preserve"> 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lastRenderedPageBreak/>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r w:rsidRPr="006F2CF8">
        <w:rPr>
          <w:rFonts w:ascii="Times New Roman" w:hAnsi="Times New Roman" w:cs="Times New Roman"/>
          <w:i/>
          <w:iCs/>
        </w:rPr>
        <w:t xml:space="preserve">Crisci,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Farmers Insurance Exchange</w:t>
      </w:r>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1CBEA7DA"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MR_MRS_CLIENT_LAST_NAME</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HE_SHE_CLIENT</w:t>
      </w:r>
      <w:r w:rsidRPr="006F2CF8">
        <w:rPr>
          <w:rFonts w:ascii="Times New Roman" w:hAnsi="Times New Roman" w:cs="Times New Roman"/>
        </w:rPr>
        <w:t xml:space="preserve"> would make an extremely sympathetic witness and </w:t>
      </w:r>
      <w:r>
        <w:rPr>
          <w:rFonts w:ascii="Times New Roman" w:hAnsi="Times New Roman" w:cs="Times New Roman"/>
        </w:rPr>
        <w:t>his</w:t>
      </w:r>
      <w:r w:rsidRPr="006F2CF8">
        <w:rPr>
          <w:rFonts w:ascii="Times New Roman" w:hAnsi="Times New Roman" w:cs="Times New Roman"/>
        </w:rPr>
        <w:t xml:space="preserve"> 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5F510C61"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MR_MRS_CLIENT_LAST_NAME</w:t>
      </w:r>
      <w:r w:rsidRPr="006F2CF8">
        <w:rPr>
          <w:rFonts w:ascii="Times New Roman" w:hAnsi="Times New Roman" w:cs="Times New Roman"/>
        </w:rPr>
        <w:t xml:space="preserve"> experienced as a result of </w:t>
      </w:r>
      <w:r>
        <w:rPr>
          <w:rFonts w:ascii="Times New Roman" w:hAnsi="Times New Roman" w:cs="Times New Roman"/>
        </w:rPr>
        <w:t>his</w:t>
      </w:r>
      <w:r w:rsidRPr="006F2CF8">
        <w:rPr>
          <w:rFonts w:ascii="Times New Roman" w:hAnsi="Times New Roman" w:cs="Times New Roman"/>
        </w:rPr>
        <w:t xml:space="preserve"> 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HER_HIS_CLIENT_CAP</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SETTLEMENT_EXP_DATE</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INSURANCE_NAME_CAP</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SETTLEMENT_EXP_DATE</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ACCEPTANCE MUST BE IN WRITING, AND EITHER FAXED TO (424) 429-2432 OR EMAILED TO LILLIAN@SEDLAWGROUP.COM, BY NO LATER THAN 5:00 P.M. ON </w:t>
      </w:r>
      <w:r w:rsidR="006A7C58">
        <w:rPr>
          <w:rFonts w:ascii="Times New Roman" w:hAnsi="Times New Roman" w:cs="Times New Roman"/>
          <w:b/>
          <w:highlight w:val="yellow"/>
        </w:rPr>
        <w:t>SETTLEMENT_EXP_DATE</w:t>
      </w:r>
      <w:r>
        <w:rPr>
          <w:rFonts w:ascii="Times New Roman" w:hAnsi="Times New Roman" w:cs="Times New Roman"/>
          <w:b/>
        </w:rPr>
        <w:t>;</w:t>
      </w:r>
    </w:p>
    <w:p w14:paraId="59705369" w14:textId="1CE1634E"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SEND A COPY OF A STANDARD</w:t>
      </w:r>
      <w:r w:rsidR="00651294">
        <w:rPr>
          <w:rFonts w:ascii="Times New Roman" w:hAnsi="Times New Roman" w:cs="Times New Roman"/>
          <w:b/>
        </w:rPr>
        <w:t xml:space="preserve"> </w:t>
      </w:r>
      <w:r w:rsidR="00651294" w:rsidRPr="001714AC">
        <w:rPr>
          <w:rFonts w:ascii="Times New Roman" w:hAnsi="Times New Roman" w:cs="Times New Roman"/>
          <w:b/>
          <w:highlight w:val="yellow"/>
          <w:u w:val="single"/>
        </w:rPr>
        <w:t>INSURANCE_NAME_CAP</w:t>
      </w:r>
      <w:r w:rsidR="00651294">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MR_OR_MRS_INSURED_NAME_ALL_CAP</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MR_OR_MRS_INSURED_NAME_ALL_CAP</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CLIENT_NAME_ALL_CAP</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SETTLEMENT_EXP_DATE</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77777777" w:rsidR="0069111D" w:rsidRPr="00A01BD7" w:rsidRDefault="0069111D" w:rsidP="0069111D">
      <w:pPr>
        <w:tabs>
          <w:tab w:val="left" w:pos="540"/>
        </w:tabs>
        <w:ind w:left="547"/>
        <w:jc w:val="both"/>
        <w:rPr>
          <w:rFonts w:ascii="Times New Roman" w:hAnsi="Times New Roman" w:cs="Times New Roman"/>
          <w:b/>
        </w:rPr>
      </w:pPr>
      <w:r w:rsidRPr="00A01BD7">
        <w:rPr>
          <w:rFonts w:ascii="Times New Roman" w:hAnsi="Times New Roman" w:cs="Times New Roman"/>
          <w:b/>
        </w:rPr>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Pr="00A01BD7">
        <w:rPr>
          <w:rFonts w:ascii="Times New Roman" w:hAnsi="Times New Roman" w:cs="Times New Roman"/>
          <w:b/>
        </w:rPr>
        <w:lastRenderedPageBreak/>
        <w:t>their 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r w:rsidRPr="006F2CF8">
        <w:rPr>
          <w:rFonts w:ascii="Times New Roman" w:hAnsi="Times New Roman" w:cs="Times New Roman"/>
          <w:i/>
        </w:rPr>
        <w:t>Silberg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Again, this offer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SETTLEMENT_EXP_DATE</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52461039"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MR_MRS_CLIENT_LAST_NAME</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Pr>
          <w:rFonts w:ascii="Times New Roman" w:eastAsia="Times New Roman" w:hAnsi="Times New Roman" w:cs="Times New Roman"/>
        </w:rPr>
        <w:t xml:space="preserve">a healthy </w:t>
      </w:r>
      <w:r w:rsidR="00197CA3" w:rsidRPr="00E53605">
        <w:rPr>
          <w:rFonts w:ascii="Times New Roman" w:eastAsia="Times New Roman" w:hAnsi="Times New Roman" w:cs="Times New Roman"/>
          <w:highlight w:val="yellow"/>
        </w:rPr>
        <w:t>IS_YOUNG</w:t>
      </w:r>
      <w:r w:rsidR="00197CA3" w:rsidRPr="00197CA3">
        <w:rPr>
          <w:rFonts w:ascii="Times New Roman" w:eastAsia="Times New Roman" w:hAnsi="Times New Roman" w:cs="Times New Roman"/>
        </w:rPr>
        <w:t xml:space="preserve"> </w:t>
      </w:r>
      <w:r w:rsidR="008155E1">
        <w:rPr>
          <w:rFonts w:ascii="Times New Roman" w:eastAsia="Times New Roman" w:hAnsi="Times New Roman" w:cs="Times New Roman"/>
          <w:highlight w:val="yellow"/>
        </w:rPr>
        <w:t>CLIENT_SEX</w:t>
      </w:r>
      <w:r>
        <w:rPr>
          <w:rFonts w:ascii="Times New Roman" w:eastAsia="Times New Roman" w:hAnsi="Times New Roman" w:cs="Times New Roman"/>
        </w:rPr>
        <w:t xml:space="preserve"> </w:t>
      </w:r>
      <w:r w:rsidRPr="006F2CF8">
        <w:rPr>
          <w:rFonts w:ascii="Times New Roman" w:eastAsia="Times New Roman" w:hAnsi="Times New Roman" w:cs="Times New Roman"/>
        </w:rPr>
        <w:t>lose</w:t>
      </w:r>
      <w:r>
        <w:rPr>
          <w:rFonts w:ascii="Times New Roman" w:eastAsia="Times New Roman" w:hAnsi="Times New Roman" w:cs="Times New Roman"/>
        </w:rPr>
        <w:t>s</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HER_HIS_CLIENT</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MR_MRS_CLIENT_LAST_NAME</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HER_HIS_CLIENT</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MR_MRS_CLIENT_LAST_NAME</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14F96BC5" w:rsidR="0069111D" w:rsidRPr="006F2CF8" w:rsidRDefault="0069111D" w:rsidP="0069111D">
      <w:pPr>
        <w:tabs>
          <w:tab w:val="left" w:pos="540"/>
        </w:tabs>
        <w:ind w:left="547"/>
        <w:jc w:val="both"/>
        <w:rPr>
          <w:rFonts w:ascii="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INSURANCE_NAME</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Pr="006F2CF8">
        <w:rPr>
          <w:rFonts w:ascii="Times New Roman" w:eastAsia="Times New Roman" w:hAnsi="Times New Roman" w:cs="Times New Roman"/>
        </w:rPr>
        <w:t xml:space="preserve"> </w:t>
      </w:r>
      <w:r w:rsidR="003E0E7F" w:rsidRPr="003E0E7F">
        <w:rPr>
          <w:rFonts w:ascii="Times New Roman" w:eastAsia="Times New Roman" w:hAnsi="Times New Roman" w:cs="Times New Roman"/>
          <w:highlight w:val="yellow"/>
        </w:rPr>
        <w:t>HE_SHE_CLIENT</w:t>
      </w:r>
      <w:r w:rsidRPr="006F2CF8">
        <w:rPr>
          <w:rFonts w:ascii="Times New Roman" w:eastAsia="Times New Roman" w:hAnsi="Times New Roman" w:cs="Times New Roman"/>
        </w:rPr>
        <w:t xml:space="preserve"> was 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INSURANCE_NAME</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lastRenderedPageBreak/>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HE_SHE_CLIENT</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Martin v. Hartford Acc. &amp; Indem.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HE_SHE_CLIENT</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HE_SHE_CLIENT</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HE_SHE_CLIENT</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HER_HIM_CLIENT</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Martin v. Hartford Acc. &amp; Indem.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INSURANCE_INIT</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INSURANCE_NAME</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INSURANCE_NAME</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MR_MRS_INSURED_NAME_EACH_CAP</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INSURANCE_NAME</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CLIENT_NAME_ALL_CAP</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INSURANCE_NAME</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INSURANCE_NAME</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SETTLEMENT_EXP_DATE</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lastRenderedPageBreak/>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LS</w:t>
      </w:r>
      <w:r w:rsidRPr="00316074">
        <w:rPr>
          <w:rFonts w:ascii="Times New Roman" w:hAnsi="Times New Roman"/>
          <w:sz w:val="16"/>
          <w:szCs w:val="16"/>
        </w:rPr>
        <w:t>./</w:t>
      </w:r>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065D0" w14:textId="77777777" w:rsidR="00AB21E2" w:rsidRDefault="00AB21E2" w:rsidP="009E6F12">
      <w:r>
        <w:separator/>
      </w:r>
    </w:p>
  </w:endnote>
  <w:endnote w:type="continuationSeparator" w:id="0">
    <w:p w14:paraId="46CAADC7" w14:textId="77777777" w:rsidR="00AB21E2" w:rsidRDefault="00AB21E2"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E75A5" w14:textId="77777777" w:rsidR="00AB21E2" w:rsidRDefault="00AB21E2" w:rsidP="009E6F12">
      <w:r>
        <w:separator/>
      </w:r>
    </w:p>
  </w:footnote>
  <w:footnote w:type="continuationSeparator" w:id="0">
    <w:p w14:paraId="7B1AF44A" w14:textId="77777777" w:rsidR="00AB21E2" w:rsidRDefault="00AB21E2"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F944B" w14:textId="3D237AD9"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651294">
      <w:rPr>
        <w:noProof/>
        <w:sz w:val="20"/>
        <w:szCs w:val="20"/>
      </w:rPr>
      <w:t>November 26,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Client: </w:t>
    </w:r>
    <w:r w:rsidR="00AE79BA" w:rsidRPr="00AE79BA">
      <w:rPr>
        <w:i/>
        <w:sz w:val="20"/>
        <w:szCs w:val="20"/>
        <w:highlight w:val="yellow"/>
      </w:rPr>
      <w:t>CLIENT_NAME_EACH_CAP</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INSURED_NAME_EACH_CAP</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CLAIM_NUMBER</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DATE_OF_LOSS</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 xml:space="preserve">T: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F: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Email: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7D6F"/>
    <w:rsid w:val="00021FB3"/>
    <w:rsid w:val="000275AF"/>
    <w:rsid w:val="0004462B"/>
    <w:rsid w:val="0004655C"/>
    <w:rsid w:val="000628BB"/>
    <w:rsid w:val="00062912"/>
    <w:rsid w:val="0007331B"/>
    <w:rsid w:val="000821E7"/>
    <w:rsid w:val="000853F4"/>
    <w:rsid w:val="00094F6D"/>
    <w:rsid w:val="000C2934"/>
    <w:rsid w:val="000C72A1"/>
    <w:rsid w:val="000E1F17"/>
    <w:rsid w:val="000E281B"/>
    <w:rsid w:val="000E6B5E"/>
    <w:rsid w:val="000F3C89"/>
    <w:rsid w:val="000F70E2"/>
    <w:rsid w:val="0010060C"/>
    <w:rsid w:val="00106659"/>
    <w:rsid w:val="00123AFD"/>
    <w:rsid w:val="0013123D"/>
    <w:rsid w:val="0013257F"/>
    <w:rsid w:val="001462F6"/>
    <w:rsid w:val="00151F9E"/>
    <w:rsid w:val="001567C6"/>
    <w:rsid w:val="0016041F"/>
    <w:rsid w:val="001714AC"/>
    <w:rsid w:val="00177338"/>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4160"/>
    <w:rsid w:val="00226783"/>
    <w:rsid w:val="002267E8"/>
    <w:rsid w:val="00233755"/>
    <w:rsid w:val="0023649E"/>
    <w:rsid w:val="00242D1B"/>
    <w:rsid w:val="00250230"/>
    <w:rsid w:val="0025064D"/>
    <w:rsid w:val="00250BF8"/>
    <w:rsid w:val="00252833"/>
    <w:rsid w:val="002537B3"/>
    <w:rsid w:val="0026325D"/>
    <w:rsid w:val="00273EAE"/>
    <w:rsid w:val="0027501B"/>
    <w:rsid w:val="0028113C"/>
    <w:rsid w:val="00282197"/>
    <w:rsid w:val="002902AB"/>
    <w:rsid w:val="00290C62"/>
    <w:rsid w:val="0029251F"/>
    <w:rsid w:val="002950C0"/>
    <w:rsid w:val="002A03ED"/>
    <w:rsid w:val="002A2A05"/>
    <w:rsid w:val="002A46A0"/>
    <w:rsid w:val="002A5FBE"/>
    <w:rsid w:val="002A65B5"/>
    <w:rsid w:val="002B07CE"/>
    <w:rsid w:val="002D2FE5"/>
    <w:rsid w:val="002D4A66"/>
    <w:rsid w:val="002E131E"/>
    <w:rsid w:val="002E1621"/>
    <w:rsid w:val="002E6113"/>
    <w:rsid w:val="002F09D5"/>
    <w:rsid w:val="002F250D"/>
    <w:rsid w:val="002F46E1"/>
    <w:rsid w:val="002F76F1"/>
    <w:rsid w:val="0030157D"/>
    <w:rsid w:val="0030441F"/>
    <w:rsid w:val="003060E0"/>
    <w:rsid w:val="00316074"/>
    <w:rsid w:val="00320DFB"/>
    <w:rsid w:val="00342E5C"/>
    <w:rsid w:val="003433AE"/>
    <w:rsid w:val="00343BEE"/>
    <w:rsid w:val="00351B38"/>
    <w:rsid w:val="00360B91"/>
    <w:rsid w:val="0036697A"/>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90A2A"/>
    <w:rsid w:val="004A1185"/>
    <w:rsid w:val="004A31D8"/>
    <w:rsid w:val="004B040A"/>
    <w:rsid w:val="004B23A3"/>
    <w:rsid w:val="004B2EA3"/>
    <w:rsid w:val="004B55E0"/>
    <w:rsid w:val="004C0D2C"/>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1294"/>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A3DEE"/>
    <w:rsid w:val="007A4BCA"/>
    <w:rsid w:val="007A6CDC"/>
    <w:rsid w:val="007B5DDA"/>
    <w:rsid w:val="007C042C"/>
    <w:rsid w:val="007C1372"/>
    <w:rsid w:val="007D66B1"/>
    <w:rsid w:val="007E17E8"/>
    <w:rsid w:val="007E70A8"/>
    <w:rsid w:val="007F451C"/>
    <w:rsid w:val="007F468B"/>
    <w:rsid w:val="00811609"/>
    <w:rsid w:val="008117FB"/>
    <w:rsid w:val="008155E1"/>
    <w:rsid w:val="00817424"/>
    <w:rsid w:val="00822ED1"/>
    <w:rsid w:val="008330FD"/>
    <w:rsid w:val="008332EB"/>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0BCA"/>
    <w:rsid w:val="00997456"/>
    <w:rsid w:val="009A07CE"/>
    <w:rsid w:val="009A26A4"/>
    <w:rsid w:val="009B3C63"/>
    <w:rsid w:val="009C0899"/>
    <w:rsid w:val="009D7C39"/>
    <w:rsid w:val="009E6F12"/>
    <w:rsid w:val="00A04F6C"/>
    <w:rsid w:val="00A07672"/>
    <w:rsid w:val="00A10C9A"/>
    <w:rsid w:val="00A15E49"/>
    <w:rsid w:val="00A26CD1"/>
    <w:rsid w:val="00A31E79"/>
    <w:rsid w:val="00A33429"/>
    <w:rsid w:val="00A362D4"/>
    <w:rsid w:val="00A461B0"/>
    <w:rsid w:val="00A50906"/>
    <w:rsid w:val="00A516EC"/>
    <w:rsid w:val="00A535B6"/>
    <w:rsid w:val="00A60FAC"/>
    <w:rsid w:val="00A63844"/>
    <w:rsid w:val="00A703DF"/>
    <w:rsid w:val="00A70A13"/>
    <w:rsid w:val="00A8343F"/>
    <w:rsid w:val="00A84A14"/>
    <w:rsid w:val="00A96649"/>
    <w:rsid w:val="00AA1AF1"/>
    <w:rsid w:val="00AB21E2"/>
    <w:rsid w:val="00AC08BA"/>
    <w:rsid w:val="00AC3CBE"/>
    <w:rsid w:val="00AC5F70"/>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3838"/>
    <w:rsid w:val="00B57AFC"/>
    <w:rsid w:val="00B57E81"/>
    <w:rsid w:val="00B62AE9"/>
    <w:rsid w:val="00B667AE"/>
    <w:rsid w:val="00B70C8E"/>
    <w:rsid w:val="00B76A94"/>
    <w:rsid w:val="00B9320A"/>
    <w:rsid w:val="00B95C6D"/>
    <w:rsid w:val="00BB1A8D"/>
    <w:rsid w:val="00BC417C"/>
    <w:rsid w:val="00BC4D8C"/>
    <w:rsid w:val="00BC5073"/>
    <w:rsid w:val="00BC5F70"/>
    <w:rsid w:val="00BE267F"/>
    <w:rsid w:val="00BE5104"/>
    <w:rsid w:val="00BE7271"/>
    <w:rsid w:val="00BF52AF"/>
    <w:rsid w:val="00C0461E"/>
    <w:rsid w:val="00C06BD3"/>
    <w:rsid w:val="00C06E0B"/>
    <w:rsid w:val="00C15C92"/>
    <w:rsid w:val="00C206EE"/>
    <w:rsid w:val="00C23046"/>
    <w:rsid w:val="00C26116"/>
    <w:rsid w:val="00C30C26"/>
    <w:rsid w:val="00C31BE7"/>
    <w:rsid w:val="00C3393B"/>
    <w:rsid w:val="00C34B1F"/>
    <w:rsid w:val="00C46B3B"/>
    <w:rsid w:val="00C5394D"/>
    <w:rsid w:val="00C53B61"/>
    <w:rsid w:val="00C55A5B"/>
    <w:rsid w:val="00C6042D"/>
    <w:rsid w:val="00C63E36"/>
    <w:rsid w:val="00C71E3B"/>
    <w:rsid w:val="00C729D2"/>
    <w:rsid w:val="00C76795"/>
    <w:rsid w:val="00C954D6"/>
    <w:rsid w:val="00C97A51"/>
    <w:rsid w:val="00CA3097"/>
    <w:rsid w:val="00CD2C81"/>
    <w:rsid w:val="00CD6233"/>
    <w:rsid w:val="00CE62A7"/>
    <w:rsid w:val="00CF13D0"/>
    <w:rsid w:val="00D10D80"/>
    <w:rsid w:val="00D15689"/>
    <w:rsid w:val="00D16108"/>
    <w:rsid w:val="00D16D17"/>
    <w:rsid w:val="00D215D9"/>
    <w:rsid w:val="00D21622"/>
    <w:rsid w:val="00D21EA1"/>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4AC7"/>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7AF7"/>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61C3"/>
    <w:rsid w:val="00F87CCE"/>
    <w:rsid w:val="00F908CD"/>
    <w:rsid w:val="00FA231A"/>
    <w:rsid w:val="00FA241F"/>
    <w:rsid w:val="00FA6544"/>
    <w:rsid w:val="00FA6777"/>
    <w:rsid w:val="00FB0F9E"/>
    <w:rsid w:val="00FB17E2"/>
    <w:rsid w:val="00FB2575"/>
    <w:rsid w:val="00FB7416"/>
    <w:rsid w:val="00FB77E3"/>
    <w:rsid w:val="00FC374D"/>
    <w:rsid w:val="00FC4A43"/>
    <w:rsid w:val="00FC4F11"/>
    <w:rsid w:val="00FC63C8"/>
    <w:rsid w:val="00FD375F"/>
    <w:rsid w:val="00FD5BD6"/>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Template>
  <TotalTime>325</TotalTime>
  <Pages>10</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Jubin Shavalian</cp:lastModifiedBy>
  <cp:revision>164</cp:revision>
  <cp:lastPrinted>2021-12-22T20:31:00Z</cp:lastPrinted>
  <dcterms:created xsi:type="dcterms:W3CDTF">2022-10-20T21:14:00Z</dcterms:created>
  <dcterms:modified xsi:type="dcterms:W3CDTF">2024-11-26T22:07:00Z</dcterms:modified>
</cp:coreProperties>
</file>