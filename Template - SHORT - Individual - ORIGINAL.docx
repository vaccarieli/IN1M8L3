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65A8A3F7"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8A4D34">
        <w:rPr>
          <w:rFonts w:ascii="Times New Roman" w:hAnsi="Times New Roman" w:cs="Times New Roman"/>
          <w:bCs/>
          <w:iCs/>
          <w:noProof/>
        </w:rPr>
        <w:t>November 28,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6BEE80"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1F4266">
        <w:rPr>
          <w:rFonts w:ascii="Times New Roman" w:hAnsi="Times New Roman" w:cs="Times New Roman"/>
          <w:b/>
          <w:i/>
          <w:u w:val="single"/>
        </w:rPr>
        <w:t>VIA_TYPE</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423C0ECE" w:rsidR="00FB7416" w:rsidRPr="00BC5F70" w:rsidRDefault="001F4266"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INSURANCE_NAME</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Pr>
          <w:rFonts w:ascii="Times New Roman" w:hAnsi="Times New Roman" w:cs="Times New Roman"/>
          <w:b/>
        </w:rPr>
        <w:t>INSURED_NAME_ALL_CAP</w:t>
      </w:r>
    </w:p>
    <w:p w14:paraId="2B5270A6" w14:textId="4B386BE8"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30157D">
        <w:rPr>
          <w:rFonts w:ascii="Times New Roman" w:hAnsi="Times New Roman" w:cs="Times New Roman"/>
          <w:b/>
        </w:rPr>
        <w:t>CLAIM_NUMBER</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30157D">
        <w:rPr>
          <w:rFonts w:ascii="Times New Roman" w:hAnsi="Times New Roman" w:cs="Times New Roman"/>
          <w:b/>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2BF42A9"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1F4266">
        <w:rPr>
          <w:rFonts w:ascii="Times New Roman" w:hAnsi="Times New Roman" w:cs="Times New Roman"/>
          <w:bCs/>
          <w:iCs/>
          <w:highlight w:val="yellow"/>
        </w:rPr>
        <w:t>INSURANCE_NAME</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F3DF5B8" w14:textId="7046EE08" w:rsidR="002F09D5" w:rsidRPr="0069111D" w:rsidRDefault="002F09D5" w:rsidP="002F09D5">
      <w:pPr>
        <w:tabs>
          <w:tab w:val="left" w:pos="540"/>
        </w:tabs>
        <w:jc w:val="both"/>
        <w:rPr>
          <w:rFonts w:ascii="Times New Roman" w:hAnsi="Times New Roman" w:cs="Times New Roman"/>
          <w:b/>
          <w:highlight w:val="yellow"/>
        </w:rPr>
      </w:pPr>
      <w:r>
        <w:rPr>
          <w:rFonts w:ascii="Times New Roman" w:hAnsi="Times New Roman" w:cs="Times New Roman"/>
          <w:b/>
        </w:rPr>
        <w:tab/>
      </w:r>
      <w:r w:rsidR="00E85E51" w:rsidRPr="0069111D">
        <w:rPr>
          <w:rFonts w:ascii="Times New Roman" w:hAnsi="Times New Roman" w:cs="Times New Roman"/>
          <w:b/>
          <w:highlight w:val="yellow"/>
        </w:rPr>
        <w:t>MDRS Spine &amp; Sports, INC.</w:t>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00C46B3B" w:rsidRPr="0069111D">
        <w:rPr>
          <w:rFonts w:ascii="Times New Roman" w:hAnsi="Times New Roman" w:cs="Times New Roman"/>
          <w:b/>
          <w:highlight w:val="yellow"/>
        </w:rPr>
        <w:tab/>
      </w:r>
      <w:r w:rsidR="005111C2" w:rsidRPr="0069111D">
        <w:rPr>
          <w:rFonts w:ascii="Times New Roman" w:hAnsi="Times New Roman" w:cs="Times New Roman"/>
          <w:b/>
          <w:highlight w:val="yellow"/>
        </w:rPr>
        <w:tab/>
      </w:r>
      <w:r w:rsidRPr="0069111D">
        <w:rPr>
          <w:rFonts w:ascii="Times New Roman" w:hAnsi="Times New Roman" w:cs="Times New Roman"/>
          <w:b/>
          <w:highlight w:val="yellow"/>
        </w:rPr>
        <w:t>$</w:t>
      </w:r>
      <w:r w:rsidR="00E85E51" w:rsidRPr="0069111D">
        <w:rPr>
          <w:rFonts w:ascii="Times New Roman" w:hAnsi="Times New Roman" w:cs="Times New Roman"/>
          <w:b/>
          <w:highlight w:val="yellow"/>
        </w:rPr>
        <w:t>990.00</w:t>
      </w:r>
    </w:p>
    <w:p w14:paraId="47086C1C" w14:textId="00D97227" w:rsidR="002F09D5"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r w:rsidR="00E85E51" w:rsidRPr="0069111D">
        <w:rPr>
          <w:rFonts w:ascii="Times New Roman" w:hAnsi="Times New Roman" w:cs="Times New Roman"/>
          <w:b/>
          <w:highlight w:val="yellow"/>
        </w:rPr>
        <w:t xml:space="preserve">Santa Rosa Imaging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w:t>
      </w:r>
      <w:r w:rsidR="00E85E51" w:rsidRPr="0069111D">
        <w:rPr>
          <w:rFonts w:ascii="Times New Roman" w:hAnsi="Times New Roman" w:cs="Times New Roman"/>
          <w:b/>
          <w:highlight w:val="yellow"/>
        </w:rPr>
        <w:t>1,660.00</w:t>
      </w:r>
    </w:p>
    <w:p w14:paraId="10F8B087" w14:textId="38D8A9BF" w:rsidR="000821E7"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proofErr w:type="spellStart"/>
      <w:r w:rsidR="000821E7" w:rsidRPr="0069111D">
        <w:rPr>
          <w:rFonts w:ascii="Times New Roman" w:hAnsi="Times New Roman" w:cs="Times New Roman"/>
          <w:b/>
          <w:highlight w:val="yellow"/>
        </w:rPr>
        <w:t>Synergex</w:t>
      </w:r>
      <w:proofErr w:type="spellEnd"/>
      <w:r w:rsidR="000821E7" w:rsidRPr="0069111D">
        <w:rPr>
          <w:rFonts w:ascii="Times New Roman" w:hAnsi="Times New Roman" w:cs="Times New Roman"/>
          <w:b/>
          <w:highlight w:val="yellow"/>
        </w:rPr>
        <w:t xml:space="preserve"> Med. Inc.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1,500.00</w:t>
      </w:r>
    </w:p>
    <w:p w14:paraId="2289EA87" w14:textId="0EC3EEDF" w:rsidR="000821E7" w:rsidRDefault="000821E7" w:rsidP="002F09D5">
      <w:pPr>
        <w:tabs>
          <w:tab w:val="left" w:pos="540"/>
        </w:tabs>
        <w:jc w:val="both"/>
        <w:rPr>
          <w:rFonts w:ascii="Times New Roman" w:hAnsi="Times New Roman" w:cs="Times New Roman"/>
          <w:b/>
        </w:rPr>
      </w:pPr>
      <w:r w:rsidRPr="0069111D">
        <w:rPr>
          <w:rFonts w:ascii="Times New Roman" w:hAnsi="Times New Roman" w:cs="Times New Roman"/>
          <w:b/>
          <w:highlight w:val="yellow"/>
        </w:rPr>
        <w:tab/>
        <w:t xml:space="preserve">Dr. Kyle Chiropractic Center </w:t>
      </w:r>
      <w:r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$4,913.36</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w:t>
      </w:r>
      <w:r w:rsidRPr="006F2CF8">
        <w:rPr>
          <w:rFonts w:ascii="Times New Roman" w:hAnsi="Times New Roman" w:cs="Times New Roman"/>
        </w:rPr>
        <w:lastRenderedPageBreak/>
        <w:t xml:space="preserve">limits. </w:t>
      </w:r>
      <w:proofErr w:type="spellStart"/>
      <w:r w:rsidRPr="006F2CF8">
        <w:rPr>
          <w:rFonts w:ascii="Times New Roman" w:hAnsi="Times New Roman" w:cs="Times New Roman"/>
          <w:i/>
          <w:iCs/>
        </w:rPr>
        <w:t>Crisci</w:t>
      </w:r>
      <w:proofErr w:type="spellEnd"/>
      <w:r w:rsidRPr="006F2CF8">
        <w:rPr>
          <w:rFonts w:ascii="Times New Roman" w:hAnsi="Times New Roman" w:cs="Times New Roman"/>
          <w:i/>
          <w:iCs/>
        </w:rPr>
        <w:t xml:space="preserve">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proofErr w:type="spellStart"/>
      <w:r w:rsidRPr="006F2CF8">
        <w:rPr>
          <w:rFonts w:ascii="Times New Roman" w:hAnsi="Times New Roman" w:cs="Times New Roman"/>
          <w:i/>
          <w:iCs/>
        </w:rPr>
        <w:t>Crisci</w:t>
      </w:r>
      <w:proofErr w:type="spellEnd"/>
      <w:r w:rsidRPr="006F2CF8">
        <w:rPr>
          <w:rFonts w:ascii="Times New Roman" w:hAnsi="Times New Roman" w:cs="Times New Roman"/>
          <w:i/>
          <w:iCs/>
        </w:rPr>
        <w:t xml:space="preserve">,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11DAECBD"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4609CF" w:rsidRPr="001714AC">
        <w:rPr>
          <w:rFonts w:ascii="Times New Roman" w:hAnsi="Times New Roman" w:cs="Times New Roman"/>
          <w:b/>
          <w:highlight w:val="yellow"/>
          <w:u w:val="single"/>
        </w:rPr>
        <w:t>INSURANCE_NAME_CAP</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2AA50D61"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A7C58">
        <w:rPr>
          <w:rFonts w:ascii="Times New Roman" w:hAnsi="Times New Roman" w:cs="Times New Roman"/>
          <w:b/>
          <w:highlight w:val="yellow"/>
        </w:rPr>
        <w:t>SETTLEMENT_EXP_DATE</w:t>
      </w:r>
      <w:r>
        <w:rPr>
          <w:rFonts w:ascii="Times New Roman" w:hAnsi="Times New Roman" w:cs="Times New Roman"/>
          <w:b/>
        </w:rPr>
        <w:t>;</w:t>
      </w:r>
    </w:p>
    <w:p w14:paraId="59705369" w14:textId="1CE1634E"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651294" w:rsidRPr="001714AC">
        <w:rPr>
          <w:rFonts w:ascii="Times New Roman" w:hAnsi="Times New Roman" w:cs="Times New Roman"/>
          <w:b/>
          <w:highlight w:val="yellow"/>
          <w:u w:val="single"/>
        </w:rPr>
        <w:t>INSURANCE_NAME_CAP</w:t>
      </w:r>
      <w:r w:rsidR="00651294">
        <w:rPr>
          <w:rFonts w:ascii="Times New Roman" w:hAnsi="Times New Roman" w:cs="Times New Roman"/>
          <w:b/>
        </w:rPr>
        <w:t xml:space="preserve"> </w:t>
      </w:r>
      <w:r>
        <w:rPr>
          <w:rFonts w:ascii="Times New Roman" w:hAnsi="Times New Roman" w:cs="Times New Roman"/>
          <w:b/>
        </w:rPr>
        <w:t xml:space="preserve">RELEASE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TO SIGN, ADDRESSED TO THE UNDERSIGNED’S ATTENTION BEFORE THE OFFER EXPIRES;   </w:t>
      </w:r>
    </w:p>
    <w:p w14:paraId="453CCB5F" w14:textId="6A0723BC"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lastRenderedPageBreak/>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411FFE">
        <w:rPr>
          <w:rFonts w:ascii="Times New Roman" w:hAnsi="Times New Roman" w:cs="Times New Roman"/>
          <w:b/>
        </w:rPr>
        <w:t>INSURANCE_</w:t>
      </w:r>
      <w:r w:rsidR="003D62A8">
        <w:rPr>
          <w:rFonts w:ascii="Times New Roman" w:hAnsi="Times New Roman" w:cs="Times New Roman"/>
          <w:b/>
        </w:rPr>
        <w:t>NAME,</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lastRenderedPageBreak/>
        <w:t>We are certain you are aware that if a judgment in excess of the policy limits is entered against your insured in a lawsuit, when you have had the opportunity to settle this matter within the policy limits, your company may be held responsible for the difference (</w:t>
      </w:r>
      <w:proofErr w:type="spellStart"/>
      <w:r w:rsidRPr="006F2CF8">
        <w:rPr>
          <w:rFonts w:ascii="Times New Roman" w:hAnsi="Times New Roman" w:cs="Times New Roman"/>
          <w:i/>
        </w:rPr>
        <w:t>Silberg</w:t>
      </w:r>
      <w:proofErr w:type="spellEnd"/>
      <w:r w:rsidRPr="006F2CF8">
        <w:rPr>
          <w:rFonts w:ascii="Times New Roman" w:hAnsi="Times New Roman" w:cs="Times New Roman"/>
          <w:i/>
        </w:rPr>
        <w:t xml:space="preserve">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08E62219"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lastRenderedPageBreak/>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 xml:space="preserve">Martin v. Hartford Acc. &amp; </w:t>
      </w:r>
      <w:proofErr w:type="spellStart"/>
      <w:r w:rsidRPr="006C2202">
        <w:rPr>
          <w:rFonts w:ascii="Times New Roman" w:hAnsi="Times New Roman" w:cs="Times New Roman"/>
          <w:i/>
          <w:iCs/>
        </w:rPr>
        <w:t>Indem</w:t>
      </w:r>
      <w:proofErr w:type="spellEnd"/>
      <w:r w:rsidRPr="006C2202">
        <w:rPr>
          <w:rFonts w:ascii="Times New Roman" w:hAnsi="Times New Roman" w:cs="Times New Roman"/>
          <w:i/>
          <w:iCs/>
        </w:rPr>
        <w:t>.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 xml:space="preserve">Martin v. Hartford Acc. &amp; </w:t>
      </w:r>
      <w:proofErr w:type="spellStart"/>
      <w:r w:rsidRPr="00F6078A">
        <w:rPr>
          <w:rFonts w:ascii="Times New Roman" w:hAnsi="Times New Roman" w:cs="Times New Roman"/>
          <w:i/>
          <w:iCs/>
        </w:rPr>
        <w:t>Indem</w:t>
      </w:r>
      <w:proofErr w:type="spellEnd"/>
      <w:r w:rsidRPr="00F6078A">
        <w:rPr>
          <w:rFonts w:ascii="Times New Roman" w:hAnsi="Times New Roman" w:cs="Times New Roman"/>
          <w:i/>
          <w:iCs/>
        </w:rPr>
        <w:t>.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0C91EC9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3B2ABC" w:rsidRPr="00FD375F">
        <w:rPr>
          <w:rFonts w:ascii="Times New Roman" w:hAnsi="Times New Roman" w:cs="Times New Roman"/>
          <w:highlight w:val="yellow"/>
        </w:rPr>
        <w:t>INSURANCE_INIT</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281E67A3"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3D7F350B"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w:t>
      </w:r>
      <w:r w:rsidRPr="006F2CF8">
        <w:rPr>
          <w:rFonts w:ascii="Times New Roman" w:eastAsia="Times New Roman" w:hAnsi="Times New Roman" w:cs="Times New Roman"/>
        </w:rPr>
        <w:lastRenderedPageBreak/>
        <w:t xml:space="preserve">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2B3E93D"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411FFE">
        <w:rPr>
          <w:rFonts w:ascii="Times New Roman" w:hAnsi="Times New Roman" w:cs="Times New Roman"/>
          <w:highlight w:val="yellow"/>
        </w:rPr>
        <w:t>INSURANCE_NAME</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411FFE">
        <w:rPr>
          <w:rFonts w:ascii="Times New Roman" w:hAnsi="Times New Roman" w:cs="Times New Roman"/>
          <w:highlight w:val="yellow"/>
        </w:rPr>
        <w:t>INSURANCE_NAME</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5228" w14:textId="77777777" w:rsidR="00095901" w:rsidRDefault="00095901" w:rsidP="009E6F12">
      <w:r>
        <w:separator/>
      </w:r>
    </w:p>
  </w:endnote>
  <w:endnote w:type="continuationSeparator" w:id="0">
    <w:p w14:paraId="5BFA752C" w14:textId="77777777" w:rsidR="00095901" w:rsidRDefault="00095901"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3B428" w14:textId="77777777" w:rsidR="00095901" w:rsidRDefault="00095901" w:rsidP="009E6F12">
      <w:r>
        <w:separator/>
      </w:r>
    </w:p>
  </w:footnote>
  <w:footnote w:type="continuationSeparator" w:id="0">
    <w:p w14:paraId="7DCB8F93" w14:textId="77777777" w:rsidR="00095901" w:rsidRDefault="00095901"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F944B" w14:textId="540CC7AA"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8A4D34">
      <w:rPr>
        <w:noProof/>
        <w:sz w:val="20"/>
        <w:szCs w:val="20"/>
      </w:rPr>
      <w:t>November 28,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56062F2B" w:rsidR="002F09D5" w:rsidRPr="00D92A9F" w:rsidRDefault="002F09D5" w:rsidP="002F09D5">
    <w:pPr>
      <w:pStyle w:val="Header"/>
      <w:ind w:left="540"/>
      <w:rPr>
        <w:bCs/>
        <w:i/>
        <w:sz w:val="20"/>
        <w:szCs w:val="20"/>
      </w:rPr>
    </w:pPr>
    <w:r w:rsidRPr="00D92A9F">
      <w:rPr>
        <w:bCs/>
        <w:i/>
        <w:sz w:val="20"/>
        <w:szCs w:val="20"/>
      </w:rPr>
      <w:t xml:space="preserve">Your Claim No.: </w:t>
    </w:r>
    <w:r w:rsidR="00551514" w:rsidRPr="0016041F">
      <w:rPr>
        <w:bCs/>
        <w:i/>
        <w:sz w:val="20"/>
        <w:szCs w:val="20"/>
        <w:highlight w:val="yellow"/>
      </w:rPr>
      <w:t>CLAIM_NUMBER</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23A1"/>
    <w:rsid w:val="00014E4A"/>
    <w:rsid w:val="00017D6F"/>
    <w:rsid w:val="00021FB3"/>
    <w:rsid w:val="000275AF"/>
    <w:rsid w:val="0003068B"/>
    <w:rsid w:val="0004462B"/>
    <w:rsid w:val="0004655C"/>
    <w:rsid w:val="00057122"/>
    <w:rsid w:val="000628BB"/>
    <w:rsid w:val="00062912"/>
    <w:rsid w:val="0007331B"/>
    <w:rsid w:val="000821E7"/>
    <w:rsid w:val="000853F4"/>
    <w:rsid w:val="00094F6D"/>
    <w:rsid w:val="00095901"/>
    <w:rsid w:val="000C2934"/>
    <w:rsid w:val="000C72A1"/>
    <w:rsid w:val="000E1F17"/>
    <w:rsid w:val="000E281B"/>
    <w:rsid w:val="000E6B5E"/>
    <w:rsid w:val="000F3C89"/>
    <w:rsid w:val="000F70E2"/>
    <w:rsid w:val="001002FB"/>
    <w:rsid w:val="0010060C"/>
    <w:rsid w:val="00106659"/>
    <w:rsid w:val="001238AF"/>
    <w:rsid w:val="00123AFD"/>
    <w:rsid w:val="0013123D"/>
    <w:rsid w:val="0013257F"/>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278D"/>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D2FE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D1D"/>
    <w:rsid w:val="00381BA1"/>
    <w:rsid w:val="00384636"/>
    <w:rsid w:val="0038707F"/>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11C2"/>
    <w:rsid w:val="00522269"/>
    <w:rsid w:val="00524124"/>
    <w:rsid w:val="0052524A"/>
    <w:rsid w:val="00532533"/>
    <w:rsid w:val="0053390A"/>
    <w:rsid w:val="0053580D"/>
    <w:rsid w:val="00550D72"/>
    <w:rsid w:val="00551089"/>
    <w:rsid w:val="00551514"/>
    <w:rsid w:val="00556F56"/>
    <w:rsid w:val="005655A3"/>
    <w:rsid w:val="0058026B"/>
    <w:rsid w:val="00586FC5"/>
    <w:rsid w:val="005925FD"/>
    <w:rsid w:val="005A2F5B"/>
    <w:rsid w:val="005A4993"/>
    <w:rsid w:val="005B34A8"/>
    <w:rsid w:val="005C10EC"/>
    <w:rsid w:val="005C1297"/>
    <w:rsid w:val="005C24F9"/>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63AA"/>
    <w:rsid w:val="0067397E"/>
    <w:rsid w:val="006764B4"/>
    <w:rsid w:val="00677D61"/>
    <w:rsid w:val="0069111D"/>
    <w:rsid w:val="006927FE"/>
    <w:rsid w:val="006947FE"/>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4D55"/>
    <w:rsid w:val="007453E7"/>
    <w:rsid w:val="00761EC5"/>
    <w:rsid w:val="0076669E"/>
    <w:rsid w:val="00767640"/>
    <w:rsid w:val="007772B9"/>
    <w:rsid w:val="007839E2"/>
    <w:rsid w:val="00784927"/>
    <w:rsid w:val="007864DF"/>
    <w:rsid w:val="00787A4A"/>
    <w:rsid w:val="0079799C"/>
    <w:rsid w:val="007A3DEE"/>
    <w:rsid w:val="007A4BCA"/>
    <w:rsid w:val="007A6CDC"/>
    <w:rsid w:val="007B5DDA"/>
    <w:rsid w:val="007C042C"/>
    <w:rsid w:val="007C1372"/>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4EF8"/>
    <w:rsid w:val="00903152"/>
    <w:rsid w:val="00904105"/>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60FAC"/>
    <w:rsid w:val="00A63844"/>
    <w:rsid w:val="00A703DF"/>
    <w:rsid w:val="00A70A13"/>
    <w:rsid w:val="00A763E1"/>
    <w:rsid w:val="00A81E08"/>
    <w:rsid w:val="00A8343F"/>
    <w:rsid w:val="00A84A14"/>
    <w:rsid w:val="00A96649"/>
    <w:rsid w:val="00AA1AF1"/>
    <w:rsid w:val="00AB21E2"/>
    <w:rsid w:val="00AC08BA"/>
    <w:rsid w:val="00AC3CBE"/>
    <w:rsid w:val="00AC5F70"/>
    <w:rsid w:val="00AD06CB"/>
    <w:rsid w:val="00AD23C5"/>
    <w:rsid w:val="00AE18A7"/>
    <w:rsid w:val="00AE487F"/>
    <w:rsid w:val="00AE5FA5"/>
    <w:rsid w:val="00AE79BA"/>
    <w:rsid w:val="00AF07E4"/>
    <w:rsid w:val="00B0008B"/>
    <w:rsid w:val="00B00F25"/>
    <w:rsid w:val="00B14743"/>
    <w:rsid w:val="00B166DA"/>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725E"/>
    <w:rsid w:val="00DE7FC4"/>
    <w:rsid w:val="00DF6149"/>
    <w:rsid w:val="00E15F2D"/>
    <w:rsid w:val="00E204EE"/>
    <w:rsid w:val="00E327EC"/>
    <w:rsid w:val="00E32807"/>
    <w:rsid w:val="00E53605"/>
    <w:rsid w:val="00E62BD0"/>
    <w:rsid w:val="00E76A57"/>
    <w:rsid w:val="00E76FD9"/>
    <w:rsid w:val="00E848DC"/>
    <w:rsid w:val="00E85E51"/>
    <w:rsid w:val="00E866A6"/>
    <w:rsid w:val="00E97819"/>
    <w:rsid w:val="00E9789D"/>
    <w:rsid w:val="00EA2929"/>
    <w:rsid w:val="00EA4B9B"/>
    <w:rsid w:val="00EA705C"/>
    <w:rsid w:val="00EA7AF7"/>
    <w:rsid w:val="00EA7C72"/>
    <w:rsid w:val="00EA7FE8"/>
    <w:rsid w:val="00EC0CF1"/>
    <w:rsid w:val="00EC3663"/>
    <w:rsid w:val="00ED1060"/>
    <w:rsid w:val="00ED297F"/>
    <w:rsid w:val="00ED6734"/>
    <w:rsid w:val="00EE0A1C"/>
    <w:rsid w:val="00EE6FE0"/>
    <w:rsid w:val="00EF472D"/>
    <w:rsid w:val="00F014B1"/>
    <w:rsid w:val="00F0499A"/>
    <w:rsid w:val="00F104EE"/>
    <w:rsid w:val="00F12573"/>
    <w:rsid w:val="00F14E27"/>
    <w:rsid w:val="00F201AF"/>
    <w:rsid w:val="00F207B7"/>
    <w:rsid w:val="00F25181"/>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359</TotalTime>
  <Pages>9</Pages>
  <Words>3053</Words>
  <Characters>17404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Elio Miguel Gonzalez Stanzione</cp:lastModifiedBy>
  <cp:revision>222</cp:revision>
  <cp:lastPrinted>2021-12-22T20:31:00Z</cp:lastPrinted>
  <dcterms:created xsi:type="dcterms:W3CDTF">2022-10-20T21:14:00Z</dcterms:created>
  <dcterms:modified xsi:type="dcterms:W3CDTF">2024-11-28T13:13:00Z</dcterms:modified>
</cp:coreProperties>
</file>